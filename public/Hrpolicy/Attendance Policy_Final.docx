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FD44E" w14:textId="1CA041CF" w:rsidR="002A5AA0" w:rsidRPr="00E5753A" w:rsidRDefault="00281718" w:rsidP="00E5753A">
      <w:pPr>
        <w:spacing w:after="0" w:line="360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5753A">
        <w:rPr>
          <w:rFonts w:ascii="Times New Roman" w:hAnsi="Times New Roman" w:cs="Times New Roman"/>
          <w:b/>
          <w:bCs/>
          <w:sz w:val="28"/>
          <w:szCs w:val="28"/>
          <w:lang w:val="en-IN"/>
        </w:rPr>
        <w:t>ATTENDANCE &amp; WORKING HOURS POLICY</w:t>
      </w:r>
    </w:p>
    <w:p w14:paraId="78FF952B" w14:textId="77777777" w:rsidR="006A1F99" w:rsidRPr="002A5AA0" w:rsidRDefault="006A1F99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52C231B" w14:textId="77777777" w:rsidR="002A5AA0" w:rsidRPr="00E5753A" w:rsidRDefault="002A5AA0" w:rsidP="00854059">
      <w:p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b/>
          <w:bCs/>
          <w:sz w:val="24"/>
          <w:szCs w:val="24"/>
          <w:lang w:val="en-IN"/>
        </w:rPr>
        <w:t>1.</w:t>
      </w:r>
      <w:r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E5753A">
        <w:rPr>
          <w:rFonts w:ascii="Times New Roman" w:hAnsi="Times New Roman" w:cs="Times New Roman"/>
          <w:b/>
          <w:bCs/>
          <w:sz w:val="24"/>
          <w:szCs w:val="24"/>
          <w:lang w:val="en-IN"/>
        </w:rPr>
        <w:t>Purpose</w:t>
      </w:r>
    </w:p>
    <w:p w14:paraId="494B8A71" w14:textId="5A8805CC" w:rsidR="002A5AA0" w:rsidRPr="00E5753A" w:rsidRDefault="002A5AA0" w:rsidP="00854059">
      <w:p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The purpose of this policy is to establish clear expectations regarding employee attendance, punctuality, work</w:t>
      </w:r>
      <w:r w:rsidR="00BA003B"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ing hours, and time discipline. </w:t>
      </w:r>
      <w:r w:rsidRPr="00E5753A">
        <w:rPr>
          <w:rFonts w:ascii="Times New Roman" w:hAnsi="Times New Roman" w:cs="Times New Roman"/>
          <w:sz w:val="24"/>
          <w:szCs w:val="24"/>
          <w:lang w:val="en-IN"/>
        </w:rPr>
        <w:t>This policy aims to ensure operational efficiency, workforce productivity, and fair application of attendance-related rules across the organization.</w:t>
      </w:r>
    </w:p>
    <w:p w14:paraId="000A7EE6" w14:textId="77777777" w:rsidR="006A1F99" w:rsidRPr="00E5753A" w:rsidRDefault="006A1F99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5DC95C8" w14:textId="77777777" w:rsidR="002A5AA0" w:rsidRPr="00E5753A" w:rsidRDefault="002A5AA0" w:rsidP="00854059">
      <w:p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b/>
          <w:bCs/>
          <w:sz w:val="24"/>
          <w:szCs w:val="24"/>
          <w:lang w:val="en-IN"/>
        </w:rPr>
        <w:t>2.</w:t>
      </w:r>
      <w:r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E5753A">
        <w:rPr>
          <w:rFonts w:ascii="Times New Roman" w:hAnsi="Times New Roman" w:cs="Times New Roman"/>
          <w:b/>
          <w:bCs/>
          <w:sz w:val="24"/>
          <w:szCs w:val="24"/>
          <w:lang w:val="en-IN"/>
        </w:rPr>
        <w:t>Scope</w:t>
      </w:r>
    </w:p>
    <w:p w14:paraId="1A6AD9B9" w14:textId="77777777" w:rsidR="002A5AA0" w:rsidRPr="00E5753A" w:rsidRDefault="002A5AA0" w:rsidP="00854059">
      <w:p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This policy applies to all permanent, probationary, contractual, and trainee employees of the organization across all locations and departments.</w:t>
      </w:r>
    </w:p>
    <w:p w14:paraId="2DB2DCCD" w14:textId="77777777" w:rsidR="006A1F99" w:rsidRPr="00E5753A" w:rsidRDefault="006A1F99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1B53434" w14:textId="77777777" w:rsidR="002A5AA0" w:rsidRPr="00E5753A" w:rsidRDefault="002A5AA0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b/>
          <w:bCs/>
          <w:sz w:val="24"/>
          <w:szCs w:val="24"/>
          <w:lang w:val="en-IN"/>
        </w:rPr>
        <w:t>3. Working Hours</w:t>
      </w:r>
    </w:p>
    <w:p w14:paraId="1FA06F55" w14:textId="2E23EC17" w:rsidR="002A5AA0" w:rsidRPr="00E5753A" w:rsidRDefault="00C57727" w:rsidP="00854059">
      <w:pPr>
        <w:numPr>
          <w:ilvl w:val="0"/>
          <w:numId w:val="15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CHN </w:t>
      </w:r>
      <w:r w:rsidR="00A23CEE">
        <w:rPr>
          <w:rFonts w:ascii="Times New Roman" w:hAnsi="Times New Roman" w:cs="Times New Roman"/>
          <w:sz w:val="24"/>
          <w:szCs w:val="24"/>
          <w:lang w:val="en-IN"/>
        </w:rPr>
        <w:t xml:space="preserve">&amp; Group Companies </w:t>
      </w:r>
      <w:r w:rsidR="004A05D2">
        <w:rPr>
          <w:rFonts w:ascii="Times New Roman" w:hAnsi="Times New Roman" w:cs="Times New Roman"/>
          <w:sz w:val="24"/>
          <w:szCs w:val="24"/>
          <w:lang w:val="en-IN"/>
        </w:rPr>
        <w:t>S</w:t>
      </w:r>
      <w:r w:rsidR="002A5AA0" w:rsidRPr="00E5753A">
        <w:rPr>
          <w:rFonts w:ascii="Times New Roman" w:hAnsi="Times New Roman" w:cs="Times New Roman"/>
          <w:sz w:val="24"/>
          <w:szCs w:val="24"/>
          <w:lang w:val="en-IN"/>
        </w:rPr>
        <w:t>tandard working hours are as follows:</w:t>
      </w:r>
    </w:p>
    <w:p w14:paraId="0D111AF1" w14:textId="139F26AB" w:rsidR="00C57727" w:rsidRPr="00E5753A" w:rsidRDefault="002A5AA0" w:rsidP="00854059">
      <w:pPr>
        <w:numPr>
          <w:ilvl w:val="1"/>
          <w:numId w:val="15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9:30 AM – 6:30 PM IST</w:t>
      </w:r>
      <w:r w:rsidR="00CF47C0"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 (Shift 1)</w:t>
      </w:r>
    </w:p>
    <w:p w14:paraId="68DBCB72" w14:textId="5E4AECC6" w:rsidR="002A5AA0" w:rsidRPr="00E5753A" w:rsidRDefault="002A5AA0" w:rsidP="00854059">
      <w:pPr>
        <w:numPr>
          <w:ilvl w:val="1"/>
          <w:numId w:val="15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10:00 AM – 7:00 PM IST</w:t>
      </w:r>
      <w:r w:rsidR="00CF47C0"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 (Shift 2)</w:t>
      </w:r>
    </w:p>
    <w:p w14:paraId="5318D4C4" w14:textId="3B3ADCA6" w:rsidR="002A5AA0" w:rsidRPr="00E5753A" w:rsidRDefault="002A5AA0" w:rsidP="00854059">
      <w:pPr>
        <w:numPr>
          <w:ilvl w:val="0"/>
          <w:numId w:val="15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Work schedule: Six days a week (Monday to Saturday)</w:t>
      </w:r>
    </w:p>
    <w:p w14:paraId="7AA742CF" w14:textId="77777777" w:rsidR="002A5AA0" w:rsidRPr="00E5753A" w:rsidRDefault="002A5AA0" w:rsidP="00854059">
      <w:pPr>
        <w:numPr>
          <w:ilvl w:val="0"/>
          <w:numId w:val="15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Second Saturday of every month is a weekly off</w:t>
      </w:r>
    </w:p>
    <w:p w14:paraId="7DBAF6B5" w14:textId="77777777" w:rsidR="002A5AA0" w:rsidRPr="00E5753A" w:rsidRDefault="002A5AA0" w:rsidP="00854059">
      <w:pPr>
        <w:numPr>
          <w:ilvl w:val="0"/>
          <w:numId w:val="15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Sunday is the designated weekly rest day unless otherwise specified</w:t>
      </w:r>
    </w:p>
    <w:p w14:paraId="1634AEB5" w14:textId="77777777" w:rsidR="00281718" w:rsidRPr="00E5753A" w:rsidRDefault="00281718" w:rsidP="00854059">
      <w:p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F903DFF" w14:textId="21E714B8" w:rsidR="00332E24" w:rsidRDefault="00C00361" w:rsidP="00854059">
      <w:p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All the employees are </w:t>
      </w:r>
      <w:r w:rsidR="00644843"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allocated with </w:t>
      </w:r>
      <w:r w:rsidR="00BA003B" w:rsidRPr="00E5753A">
        <w:rPr>
          <w:rFonts w:ascii="Times New Roman" w:hAnsi="Times New Roman" w:cs="Times New Roman"/>
          <w:b/>
          <w:sz w:val="24"/>
          <w:szCs w:val="24"/>
          <w:lang w:val="en-IN"/>
        </w:rPr>
        <w:t>SHIFT 1,</w:t>
      </w:r>
      <w:r w:rsidR="00BA003B"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644843" w:rsidRPr="00E5753A">
        <w:rPr>
          <w:rFonts w:ascii="Times New Roman" w:hAnsi="Times New Roman" w:cs="Times New Roman"/>
          <w:sz w:val="24"/>
          <w:szCs w:val="24"/>
          <w:lang w:val="en-IN"/>
        </w:rPr>
        <w:t>in case of any changes</w:t>
      </w:r>
      <w:r w:rsidR="00BA003B"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 in the shift timings the</w:t>
      </w:r>
      <w:r w:rsidR="00644843"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 request should be raised to the </w:t>
      </w:r>
      <w:r w:rsidR="00BA003B"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Reporting Manager &amp; </w:t>
      </w:r>
      <w:r w:rsidR="00644843" w:rsidRPr="00E5753A">
        <w:rPr>
          <w:rFonts w:ascii="Times New Roman" w:hAnsi="Times New Roman" w:cs="Times New Roman"/>
          <w:sz w:val="24"/>
          <w:szCs w:val="24"/>
          <w:lang w:val="en-IN"/>
        </w:rPr>
        <w:t>HRD</w:t>
      </w:r>
      <w:r w:rsidR="00BA003B"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="007A1B9C"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and post approval </w:t>
      </w:r>
      <w:r w:rsidR="00BA003B"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of the shift changes </w:t>
      </w:r>
      <w:r w:rsidR="007A1B9C"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there </w:t>
      </w:r>
      <w:r w:rsidR="00BA003B" w:rsidRPr="00E5753A">
        <w:rPr>
          <w:rFonts w:ascii="Times New Roman" w:hAnsi="Times New Roman" w:cs="Times New Roman"/>
          <w:sz w:val="24"/>
          <w:szCs w:val="24"/>
          <w:lang w:val="en-IN"/>
        </w:rPr>
        <w:t>will not</w:t>
      </w:r>
      <w:r w:rsidR="007A1B9C"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 be any </w:t>
      </w:r>
      <w:r w:rsidR="00BA003B"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further </w:t>
      </w:r>
      <w:r w:rsidR="007A1B9C" w:rsidRPr="00E5753A">
        <w:rPr>
          <w:rFonts w:ascii="Times New Roman" w:hAnsi="Times New Roman" w:cs="Times New Roman"/>
          <w:sz w:val="24"/>
          <w:szCs w:val="24"/>
          <w:lang w:val="en-IN"/>
        </w:rPr>
        <w:t>changes in the shift timings</w:t>
      </w:r>
      <w:r w:rsidR="00BE1365" w:rsidRPr="00E5753A">
        <w:rPr>
          <w:rFonts w:ascii="Times New Roman" w:hAnsi="Times New Roman" w:cs="Times New Roman"/>
          <w:sz w:val="24"/>
          <w:szCs w:val="24"/>
          <w:lang w:val="en-IN"/>
        </w:rPr>
        <w:t>, employees must</w:t>
      </w:r>
      <w:r w:rsidR="004610DA"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 report on the </w:t>
      </w:r>
      <w:r w:rsidR="00BE1365"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assigned shift </w:t>
      </w:r>
      <w:r w:rsidR="004610DA"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time to </w:t>
      </w:r>
      <w:r w:rsidR="00BE1365"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r w:rsidR="004610DA"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office. </w:t>
      </w:r>
    </w:p>
    <w:p w14:paraId="1A6D79A4" w14:textId="77777777" w:rsidR="00332E24" w:rsidRPr="00E5753A" w:rsidRDefault="00332E24" w:rsidP="00854059">
      <w:p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897732C" w14:textId="38269CEC" w:rsidR="002A5AA0" w:rsidRPr="00E5753A" w:rsidRDefault="002A5AA0" w:rsidP="00854059">
      <w:p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Management reserves the right to revise working hours or shift timings based on business requirements, with prior communication to employees.</w:t>
      </w:r>
    </w:p>
    <w:p w14:paraId="0A3B9C62" w14:textId="77777777" w:rsidR="00281718" w:rsidRPr="00E5753A" w:rsidRDefault="00281718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7F6A2DB" w14:textId="77777777" w:rsidR="002A5AA0" w:rsidRPr="00E5753A" w:rsidRDefault="002A5AA0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b/>
          <w:bCs/>
          <w:sz w:val="24"/>
          <w:szCs w:val="24"/>
          <w:lang w:val="en-IN"/>
        </w:rPr>
        <w:t>4. Grace Period &amp; Punctuality</w:t>
      </w:r>
    </w:p>
    <w:p w14:paraId="3BD26614" w14:textId="77777777" w:rsidR="002A5AA0" w:rsidRPr="00E5753A" w:rsidRDefault="002A5AA0" w:rsidP="00854059">
      <w:pPr>
        <w:numPr>
          <w:ilvl w:val="0"/>
          <w:numId w:val="16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A grace period of 10 minutes may be allowed at the start of the workday</w:t>
      </w:r>
    </w:p>
    <w:p w14:paraId="11A2E1CA" w14:textId="77777777" w:rsidR="002A5AA0" w:rsidRPr="00E5753A" w:rsidRDefault="002A5AA0" w:rsidP="00854059">
      <w:pPr>
        <w:numPr>
          <w:ilvl w:val="0"/>
          <w:numId w:val="16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Repeated late arrivals, misuse of grace time, or irregular attendance will be monitored and addressed by HR</w:t>
      </w:r>
    </w:p>
    <w:p w14:paraId="30BCB1AA" w14:textId="77777777" w:rsidR="002A5AA0" w:rsidRPr="00E5753A" w:rsidRDefault="002A5AA0" w:rsidP="00854059">
      <w:pPr>
        <w:numPr>
          <w:ilvl w:val="0"/>
          <w:numId w:val="16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Continuous non-adherence may lead to disciplinary action</w:t>
      </w:r>
    </w:p>
    <w:p w14:paraId="2BEB12AD" w14:textId="77777777" w:rsidR="00281718" w:rsidRPr="00E5753A" w:rsidRDefault="00281718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99A865E" w14:textId="77777777" w:rsidR="004A05D2" w:rsidRDefault="004A05D2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CF8E19B" w14:textId="77777777" w:rsidR="004A05D2" w:rsidRDefault="004A05D2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1A52E34" w14:textId="77777777" w:rsidR="004A05D2" w:rsidRDefault="004A05D2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4A7073B" w14:textId="77777777" w:rsidR="004A05D2" w:rsidRDefault="004A05D2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7FF98BB" w14:textId="68EA6EBC" w:rsidR="002A5AA0" w:rsidRPr="00E5753A" w:rsidRDefault="002A5AA0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5. Break &amp; Lunch Timings</w:t>
      </w:r>
    </w:p>
    <w:p w14:paraId="33931D8B" w14:textId="77777777" w:rsidR="002A5AA0" w:rsidRPr="00E5753A" w:rsidRDefault="002A5AA0" w:rsidP="00854059">
      <w:p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Employees are entitled to a total break time of 1 hour per working day, as detailed below:</w:t>
      </w:r>
    </w:p>
    <w:p w14:paraId="74383DBA" w14:textId="77777777" w:rsidR="00281718" w:rsidRPr="00E5753A" w:rsidRDefault="00281718" w:rsidP="00854059">
      <w:p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1899"/>
        <w:gridCol w:w="2831"/>
      </w:tblGrid>
      <w:tr w:rsidR="0086614D" w:rsidRPr="00E5753A" w14:paraId="541C28C2" w14:textId="242BB298" w:rsidTr="006A1F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12EA5" w14:textId="77777777" w:rsidR="0086614D" w:rsidRPr="00E5753A" w:rsidRDefault="0086614D" w:rsidP="00786AED">
            <w:pPr>
              <w:spacing w:after="0" w:line="36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5753A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Break Type</w:t>
            </w:r>
          </w:p>
        </w:tc>
        <w:tc>
          <w:tcPr>
            <w:tcW w:w="0" w:type="auto"/>
            <w:vAlign w:val="center"/>
            <w:hideMark/>
          </w:tcPr>
          <w:p w14:paraId="32C73EEB" w14:textId="77777777" w:rsidR="0086614D" w:rsidRPr="00E5753A" w:rsidRDefault="0086614D" w:rsidP="00786AED">
            <w:pPr>
              <w:spacing w:after="0" w:line="36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5753A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Time (IST)</w:t>
            </w:r>
          </w:p>
        </w:tc>
        <w:tc>
          <w:tcPr>
            <w:tcW w:w="0" w:type="auto"/>
            <w:vAlign w:val="center"/>
            <w:hideMark/>
          </w:tcPr>
          <w:p w14:paraId="20C58215" w14:textId="3A0C32E1" w:rsidR="0086614D" w:rsidRPr="00E5753A" w:rsidRDefault="0086614D" w:rsidP="00786AED">
            <w:pPr>
              <w:spacing w:after="0" w:line="36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5753A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CHN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&amp; Group Companies</w:t>
            </w:r>
          </w:p>
        </w:tc>
      </w:tr>
      <w:tr w:rsidR="0086614D" w:rsidRPr="00E5753A" w14:paraId="0B62E662" w14:textId="1041E520" w:rsidTr="006A1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47F1B" w14:textId="77777777" w:rsidR="0086614D" w:rsidRPr="00786AED" w:rsidRDefault="0086614D" w:rsidP="00854059">
            <w:pPr>
              <w:spacing w:after="0" w:line="360" w:lineRule="atLeast"/>
              <w:jc w:val="both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6AED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Morning Break</w:t>
            </w:r>
          </w:p>
        </w:tc>
        <w:tc>
          <w:tcPr>
            <w:tcW w:w="0" w:type="auto"/>
            <w:vAlign w:val="center"/>
            <w:hideMark/>
          </w:tcPr>
          <w:p w14:paraId="5F9D0679" w14:textId="12B76258" w:rsidR="0086614D" w:rsidRPr="00786AED" w:rsidRDefault="0086614D" w:rsidP="00854059">
            <w:pPr>
              <w:spacing w:after="0" w:line="360" w:lineRule="atLeast"/>
              <w:jc w:val="both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6AED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11:20 AM – 11:30 AM</w:t>
            </w:r>
          </w:p>
        </w:tc>
        <w:tc>
          <w:tcPr>
            <w:tcW w:w="0" w:type="auto"/>
            <w:vAlign w:val="center"/>
            <w:hideMark/>
          </w:tcPr>
          <w:p w14:paraId="260E3DBB" w14:textId="77777777" w:rsidR="0086614D" w:rsidRPr="00786AED" w:rsidRDefault="0086614D" w:rsidP="003D19B1">
            <w:pPr>
              <w:spacing w:after="0" w:line="360" w:lineRule="atLeast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6AED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10 minutes</w:t>
            </w:r>
          </w:p>
        </w:tc>
      </w:tr>
      <w:tr w:rsidR="0086614D" w:rsidRPr="00E5753A" w14:paraId="6E19BBB7" w14:textId="79D43C29" w:rsidTr="006A1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D00F6" w14:textId="77777777" w:rsidR="0086614D" w:rsidRPr="00786AED" w:rsidRDefault="0086614D" w:rsidP="00854059">
            <w:pPr>
              <w:spacing w:after="0" w:line="360" w:lineRule="atLeast"/>
              <w:jc w:val="both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6AED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Lunch Break</w:t>
            </w:r>
          </w:p>
        </w:tc>
        <w:tc>
          <w:tcPr>
            <w:tcW w:w="0" w:type="auto"/>
            <w:vAlign w:val="center"/>
            <w:hideMark/>
          </w:tcPr>
          <w:p w14:paraId="158AC286" w14:textId="77777777" w:rsidR="0086614D" w:rsidRPr="00786AED" w:rsidRDefault="0086614D" w:rsidP="00854059">
            <w:pPr>
              <w:spacing w:after="0" w:line="360" w:lineRule="atLeast"/>
              <w:jc w:val="both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6AED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1:20 PM – 2:00 PM</w:t>
            </w:r>
          </w:p>
        </w:tc>
        <w:tc>
          <w:tcPr>
            <w:tcW w:w="0" w:type="auto"/>
            <w:vAlign w:val="center"/>
            <w:hideMark/>
          </w:tcPr>
          <w:p w14:paraId="07554A8D" w14:textId="77777777" w:rsidR="0086614D" w:rsidRPr="00786AED" w:rsidRDefault="0086614D" w:rsidP="003D19B1">
            <w:pPr>
              <w:spacing w:after="0" w:line="360" w:lineRule="atLeast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6AED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40 minutes</w:t>
            </w:r>
          </w:p>
        </w:tc>
      </w:tr>
      <w:tr w:rsidR="0086614D" w:rsidRPr="00E5753A" w14:paraId="7E162364" w14:textId="0E577669" w:rsidTr="006A1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35A08" w14:textId="77777777" w:rsidR="0086614D" w:rsidRPr="00786AED" w:rsidRDefault="0086614D" w:rsidP="00854059">
            <w:pPr>
              <w:spacing w:after="0" w:line="360" w:lineRule="atLeast"/>
              <w:jc w:val="both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6AED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Afternoon Break</w:t>
            </w:r>
          </w:p>
        </w:tc>
        <w:tc>
          <w:tcPr>
            <w:tcW w:w="0" w:type="auto"/>
            <w:vAlign w:val="center"/>
            <w:hideMark/>
          </w:tcPr>
          <w:p w14:paraId="6EE1DD2A" w14:textId="34D61F01" w:rsidR="0086614D" w:rsidRPr="00786AED" w:rsidRDefault="0086614D" w:rsidP="00854059">
            <w:pPr>
              <w:spacing w:after="0" w:line="360" w:lineRule="atLeast"/>
              <w:jc w:val="both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6AED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4:20 PM – 4:30 PM</w:t>
            </w:r>
          </w:p>
        </w:tc>
        <w:tc>
          <w:tcPr>
            <w:tcW w:w="0" w:type="auto"/>
            <w:vAlign w:val="center"/>
            <w:hideMark/>
          </w:tcPr>
          <w:p w14:paraId="69EE82A0" w14:textId="77777777" w:rsidR="0086614D" w:rsidRPr="00786AED" w:rsidRDefault="0086614D" w:rsidP="003D19B1">
            <w:pPr>
              <w:spacing w:after="0" w:line="360" w:lineRule="atLeast"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6AED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10 minutes</w:t>
            </w:r>
          </w:p>
        </w:tc>
      </w:tr>
    </w:tbl>
    <w:p w14:paraId="3258A96B" w14:textId="0A2A2D90" w:rsidR="002A5AA0" w:rsidRPr="00E5753A" w:rsidRDefault="002A5AA0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b/>
          <w:bCs/>
          <w:sz w:val="24"/>
          <w:szCs w:val="24"/>
          <w:lang w:val="en-IN"/>
        </w:rPr>
        <w:t>Conditions:</w:t>
      </w:r>
    </w:p>
    <w:p w14:paraId="0E682B8A" w14:textId="77777777" w:rsidR="002A5AA0" w:rsidRPr="00E5753A" w:rsidRDefault="002A5AA0" w:rsidP="00854059">
      <w:pPr>
        <w:numPr>
          <w:ilvl w:val="0"/>
          <w:numId w:val="17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Employees must strictly adhere to designated break timings</w:t>
      </w:r>
    </w:p>
    <w:p w14:paraId="2326C82D" w14:textId="1CD17083" w:rsidR="00DE2DD2" w:rsidRPr="00E5753A" w:rsidRDefault="002A5AA0" w:rsidP="00854059">
      <w:pPr>
        <w:numPr>
          <w:ilvl w:val="0"/>
          <w:numId w:val="17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Lunch breaks must not exceed 40 minutes</w:t>
      </w:r>
    </w:p>
    <w:p w14:paraId="3A04B1E2" w14:textId="77777777" w:rsidR="002A5AA0" w:rsidRPr="00E5753A" w:rsidRDefault="002A5AA0" w:rsidP="00854059">
      <w:pPr>
        <w:numPr>
          <w:ilvl w:val="0"/>
          <w:numId w:val="17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Extended or additional breaks require prior approval from the Reporting Manager</w:t>
      </w:r>
    </w:p>
    <w:p w14:paraId="612905EA" w14:textId="77777777" w:rsidR="002A5AA0" w:rsidRPr="00E5753A" w:rsidRDefault="002A5AA0" w:rsidP="00854059">
      <w:pPr>
        <w:numPr>
          <w:ilvl w:val="0"/>
          <w:numId w:val="17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Frequent deviation may result in HR review</w:t>
      </w:r>
    </w:p>
    <w:p w14:paraId="2CA50255" w14:textId="77777777" w:rsidR="00281718" w:rsidRPr="00E5753A" w:rsidRDefault="00281718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611BBAC" w14:textId="77777777" w:rsidR="002A5AA0" w:rsidRPr="00E5753A" w:rsidRDefault="002A5AA0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b/>
          <w:bCs/>
          <w:sz w:val="24"/>
          <w:szCs w:val="24"/>
          <w:lang w:val="en-IN"/>
        </w:rPr>
        <w:t>6. Attendance Recording &amp; Monitoring</w:t>
      </w:r>
    </w:p>
    <w:p w14:paraId="5159AF18" w14:textId="77777777" w:rsidR="002A5AA0" w:rsidRPr="00E5753A" w:rsidRDefault="002A5AA0" w:rsidP="00854059">
      <w:pPr>
        <w:numPr>
          <w:ilvl w:val="0"/>
          <w:numId w:val="18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Attendance must be marked daily through the NoQu App using:</w:t>
      </w:r>
    </w:p>
    <w:p w14:paraId="0682BDB0" w14:textId="0913E870" w:rsidR="002A5AA0" w:rsidRPr="00E5753A" w:rsidRDefault="002A5AA0" w:rsidP="00854059">
      <w:pPr>
        <w:numPr>
          <w:ilvl w:val="1"/>
          <w:numId w:val="18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Face Recognition System</w:t>
      </w:r>
      <w:r w:rsidR="006C0157"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E5753A">
        <w:rPr>
          <w:rFonts w:ascii="Times New Roman" w:hAnsi="Times New Roman" w:cs="Times New Roman"/>
          <w:sz w:val="24"/>
          <w:szCs w:val="24"/>
          <w:lang w:val="en-IN"/>
        </w:rPr>
        <w:t>based Check-In / Check-Out</w:t>
      </w:r>
    </w:p>
    <w:p w14:paraId="60B3B644" w14:textId="77777777" w:rsidR="002A5AA0" w:rsidRPr="00E5753A" w:rsidRDefault="002A5AA0" w:rsidP="00854059">
      <w:pPr>
        <w:numPr>
          <w:ilvl w:val="0"/>
          <w:numId w:val="18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Employees are responsible for timely check-in and check-out</w:t>
      </w:r>
    </w:p>
    <w:p w14:paraId="75FD608A" w14:textId="1033699D" w:rsidR="008813D9" w:rsidRPr="00E5753A" w:rsidRDefault="008813D9" w:rsidP="00854059">
      <w:pPr>
        <w:numPr>
          <w:ilvl w:val="0"/>
          <w:numId w:val="18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Tracking must be </w:t>
      </w:r>
      <w:r w:rsidR="00C47697" w:rsidRPr="00E5753A">
        <w:rPr>
          <w:rFonts w:ascii="Times New Roman" w:hAnsi="Times New Roman" w:cs="Times New Roman"/>
          <w:b/>
          <w:bCs/>
          <w:sz w:val="24"/>
          <w:szCs w:val="24"/>
          <w:lang w:val="en-IN"/>
        </w:rPr>
        <w:t>ON</w:t>
      </w:r>
      <w:r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C47697" w:rsidRPr="00E5753A">
        <w:rPr>
          <w:rFonts w:ascii="Times New Roman" w:hAnsi="Times New Roman" w:cs="Times New Roman"/>
          <w:sz w:val="24"/>
          <w:szCs w:val="24"/>
          <w:lang w:val="en-IN"/>
        </w:rPr>
        <w:t>all the time</w:t>
      </w:r>
    </w:p>
    <w:p w14:paraId="69644AC8" w14:textId="77777777" w:rsidR="002A5AA0" w:rsidRPr="00E5753A" w:rsidRDefault="002A5AA0" w:rsidP="00854059">
      <w:pPr>
        <w:numPr>
          <w:ilvl w:val="0"/>
          <w:numId w:val="18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Failure to mark attendance may impact payroll, leave records, and performance reviews</w:t>
      </w:r>
    </w:p>
    <w:p w14:paraId="4795D311" w14:textId="6CE5926D" w:rsidR="002A5AA0" w:rsidRPr="00E5753A" w:rsidRDefault="002A5AA0" w:rsidP="00854059">
      <w:pPr>
        <w:numPr>
          <w:ilvl w:val="0"/>
          <w:numId w:val="18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Technical issues must be reported immediately to HR or IT</w:t>
      </w:r>
      <w:r w:rsidR="001A118B"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 with proper documentation</w:t>
      </w:r>
    </w:p>
    <w:p w14:paraId="515730CC" w14:textId="77777777" w:rsidR="00281718" w:rsidRPr="00E5753A" w:rsidRDefault="00281718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69ACAFA" w14:textId="77777777" w:rsidR="002A5AA0" w:rsidRPr="00E5753A" w:rsidRDefault="002A5AA0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b/>
          <w:bCs/>
          <w:sz w:val="24"/>
          <w:szCs w:val="24"/>
          <w:lang w:val="en-IN"/>
        </w:rPr>
        <w:t>7. On-Duty &amp; Official Movement</w:t>
      </w:r>
    </w:p>
    <w:p w14:paraId="2B69CCD0" w14:textId="1F9857B1" w:rsidR="002A5AA0" w:rsidRPr="00E5753A" w:rsidRDefault="002A5AA0" w:rsidP="00854059">
      <w:pPr>
        <w:numPr>
          <w:ilvl w:val="0"/>
          <w:numId w:val="19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Employees may be required to work from locations other than their assigned workplace for official purposes</w:t>
      </w:r>
      <w:r w:rsidR="006A1F99"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4E301EF" w14:textId="77777777" w:rsidR="002A5AA0" w:rsidRPr="00E5753A" w:rsidRDefault="002A5AA0" w:rsidP="00854059">
      <w:pPr>
        <w:numPr>
          <w:ilvl w:val="0"/>
          <w:numId w:val="19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On-duty assignments may be intra-city or inter-city</w:t>
      </w:r>
    </w:p>
    <w:p w14:paraId="63CDF468" w14:textId="5835DC4F" w:rsidR="002A5AA0" w:rsidRPr="00E5753A" w:rsidRDefault="002A5AA0" w:rsidP="00854059">
      <w:pPr>
        <w:numPr>
          <w:ilvl w:val="0"/>
          <w:numId w:val="19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Prior approval from the Reporting Manager and HR </w:t>
      </w:r>
      <w:r w:rsidR="00B10ABE"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via mail </w:t>
      </w:r>
      <w:r w:rsidRPr="00E5753A">
        <w:rPr>
          <w:rFonts w:ascii="Times New Roman" w:hAnsi="Times New Roman" w:cs="Times New Roman"/>
          <w:sz w:val="24"/>
          <w:szCs w:val="24"/>
          <w:lang w:val="en-IN"/>
        </w:rPr>
        <w:t>is mandatory</w:t>
      </w:r>
    </w:p>
    <w:p w14:paraId="6F2617AA" w14:textId="614AF852" w:rsidR="002A5AA0" w:rsidRPr="00E5753A" w:rsidRDefault="002A5AA0" w:rsidP="00854059">
      <w:pPr>
        <w:numPr>
          <w:ilvl w:val="0"/>
          <w:numId w:val="19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Attendance during on-duty assignments must be marked as per HR guidelines</w:t>
      </w:r>
      <w:r w:rsidR="006A1F99"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 and live tracking should be enabled.</w:t>
      </w:r>
    </w:p>
    <w:p w14:paraId="18F7EB9C" w14:textId="77777777" w:rsidR="00281718" w:rsidRPr="00E5753A" w:rsidRDefault="00281718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8B1ADCF" w14:textId="77777777" w:rsidR="002A5AA0" w:rsidRPr="00E5753A" w:rsidRDefault="002A5AA0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b/>
          <w:bCs/>
          <w:sz w:val="24"/>
          <w:szCs w:val="24"/>
          <w:lang w:val="en-IN"/>
        </w:rPr>
        <w:t>8. Overtime</w:t>
      </w:r>
    </w:p>
    <w:p w14:paraId="1365C0A8" w14:textId="77777777" w:rsidR="002A5AA0" w:rsidRPr="00E5753A" w:rsidRDefault="002A5AA0" w:rsidP="00854059">
      <w:pPr>
        <w:numPr>
          <w:ilvl w:val="0"/>
          <w:numId w:val="20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Employees may be required to work beyond regular hours due to operational or business exigencies</w:t>
      </w:r>
    </w:p>
    <w:p w14:paraId="419CBA6F" w14:textId="77777777" w:rsidR="002A5AA0" w:rsidRPr="00E5753A" w:rsidRDefault="002A5AA0" w:rsidP="00854059">
      <w:pPr>
        <w:numPr>
          <w:ilvl w:val="0"/>
          <w:numId w:val="20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Overtime work is not eligible for additional monetary compensation, unless specifically approved by Management</w:t>
      </w:r>
    </w:p>
    <w:p w14:paraId="73E9C2A5" w14:textId="77777777" w:rsidR="001110EC" w:rsidRDefault="001110EC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277AB1D" w14:textId="60D8B021" w:rsidR="002A5AA0" w:rsidRPr="00E5753A" w:rsidRDefault="002A5AA0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9. Weekly Rest Day &amp; Compensatory Off</w:t>
      </w:r>
    </w:p>
    <w:p w14:paraId="53EC544C" w14:textId="77777777" w:rsidR="002A5AA0" w:rsidRPr="00E5753A" w:rsidRDefault="002A5AA0" w:rsidP="00854059">
      <w:pPr>
        <w:numPr>
          <w:ilvl w:val="0"/>
          <w:numId w:val="21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Sunday is the standard weekly rest day</w:t>
      </w:r>
    </w:p>
    <w:p w14:paraId="2C6ABC81" w14:textId="77777777" w:rsidR="002A5AA0" w:rsidRPr="00E5753A" w:rsidRDefault="002A5AA0" w:rsidP="00854059">
      <w:pPr>
        <w:numPr>
          <w:ilvl w:val="0"/>
          <w:numId w:val="21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Employees required to work on a rest day due to business needs must obtain prior approval</w:t>
      </w:r>
    </w:p>
    <w:p w14:paraId="15CE72FD" w14:textId="77777777" w:rsidR="002A5AA0" w:rsidRPr="00E5753A" w:rsidRDefault="002A5AA0" w:rsidP="00854059">
      <w:pPr>
        <w:numPr>
          <w:ilvl w:val="0"/>
          <w:numId w:val="21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Eligible employees will be granted Compensatory Off (Comp-Off):</w:t>
      </w:r>
    </w:p>
    <w:p w14:paraId="2C1E0A62" w14:textId="2356EFCE" w:rsidR="002A5AA0" w:rsidRPr="00E5753A" w:rsidRDefault="002A5AA0" w:rsidP="00854059">
      <w:pPr>
        <w:numPr>
          <w:ilvl w:val="1"/>
          <w:numId w:val="21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To be availed within the same month</w:t>
      </w:r>
      <w:r w:rsidR="007244D2"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 or within </w:t>
      </w:r>
      <w:r w:rsidR="000B2AE9" w:rsidRPr="00E5753A">
        <w:rPr>
          <w:rFonts w:ascii="Times New Roman" w:hAnsi="Times New Roman" w:cs="Times New Roman"/>
          <w:sz w:val="24"/>
          <w:szCs w:val="24"/>
          <w:lang w:val="en-IN"/>
        </w:rPr>
        <w:t>2 Weeks</w:t>
      </w:r>
    </w:p>
    <w:p w14:paraId="17812D77" w14:textId="77777777" w:rsidR="002A5AA0" w:rsidRPr="00E5753A" w:rsidRDefault="002A5AA0" w:rsidP="00854059">
      <w:pPr>
        <w:numPr>
          <w:ilvl w:val="1"/>
          <w:numId w:val="21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Subject to management approval</w:t>
      </w:r>
    </w:p>
    <w:p w14:paraId="51B9FC3B" w14:textId="77777777" w:rsidR="002A5AA0" w:rsidRPr="00E5753A" w:rsidRDefault="002A5AA0" w:rsidP="00854059">
      <w:pPr>
        <w:numPr>
          <w:ilvl w:val="0"/>
          <w:numId w:val="21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Eligibility and approval are at Management and HR discretion</w:t>
      </w:r>
    </w:p>
    <w:p w14:paraId="4E9C18D1" w14:textId="77777777" w:rsidR="00281718" w:rsidRPr="00E5753A" w:rsidRDefault="00281718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8D2D249" w14:textId="77777777" w:rsidR="002A5AA0" w:rsidRPr="00E5753A" w:rsidRDefault="002A5AA0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b/>
          <w:bCs/>
          <w:sz w:val="24"/>
          <w:szCs w:val="24"/>
          <w:lang w:val="en-IN"/>
        </w:rPr>
        <w:t>10. Permission (Short Leave)</w:t>
      </w:r>
    </w:p>
    <w:p w14:paraId="3AD9F3EA" w14:textId="77777777" w:rsidR="002A5AA0" w:rsidRPr="00E5753A" w:rsidRDefault="002A5AA0" w:rsidP="00854059">
      <w:pPr>
        <w:numPr>
          <w:ilvl w:val="0"/>
          <w:numId w:val="22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Employees are permitted:</w:t>
      </w:r>
    </w:p>
    <w:p w14:paraId="03A15A74" w14:textId="071F2B93" w:rsidR="002A5AA0" w:rsidRPr="00E5753A" w:rsidRDefault="002A5AA0" w:rsidP="00854059">
      <w:pPr>
        <w:numPr>
          <w:ilvl w:val="1"/>
          <w:numId w:val="22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Two permissions per month of </w:t>
      </w:r>
      <w:r w:rsidR="00510172" w:rsidRPr="00E5753A">
        <w:rPr>
          <w:rFonts w:ascii="Times New Roman" w:hAnsi="Times New Roman" w:cs="Times New Roman"/>
          <w:sz w:val="24"/>
          <w:szCs w:val="24"/>
          <w:lang w:val="en-IN"/>
        </w:rPr>
        <w:t>Two</w:t>
      </w:r>
      <w:r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 hour each,</w:t>
      </w:r>
    </w:p>
    <w:p w14:paraId="6017D999" w14:textId="77777777" w:rsidR="002A5AA0" w:rsidRPr="00E5753A" w:rsidRDefault="002A5AA0" w:rsidP="00854059">
      <w:pPr>
        <w:numPr>
          <w:ilvl w:val="0"/>
          <w:numId w:val="22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Permissions can be availed only at:</w:t>
      </w:r>
    </w:p>
    <w:p w14:paraId="3DC533B0" w14:textId="7A41AC6F" w:rsidR="002A5AA0" w:rsidRPr="00E5753A" w:rsidRDefault="002A5AA0" w:rsidP="00854059">
      <w:pPr>
        <w:numPr>
          <w:ilvl w:val="1"/>
          <w:numId w:val="22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Start of the workday, or</w:t>
      </w:r>
      <w:r w:rsidR="00C33563" w:rsidRPr="00E5753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E5753A">
        <w:rPr>
          <w:rFonts w:ascii="Times New Roman" w:hAnsi="Times New Roman" w:cs="Times New Roman"/>
          <w:sz w:val="24"/>
          <w:szCs w:val="24"/>
          <w:lang w:val="en-IN"/>
        </w:rPr>
        <w:t>End of the workday</w:t>
      </w:r>
    </w:p>
    <w:p w14:paraId="515CC259" w14:textId="77777777" w:rsidR="002A5AA0" w:rsidRPr="00E5753A" w:rsidRDefault="002A5AA0" w:rsidP="00854059">
      <w:pPr>
        <w:numPr>
          <w:ilvl w:val="0"/>
          <w:numId w:val="22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Prior approval from the Reporting Manager is mandatory</w:t>
      </w:r>
    </w:p>
    <w:p w14:paraId="5570D9E0" w14:textId="77777777" w:rsidR="00281718" w:rsidRPr="00E5753A" w:rsidRDefault="00281718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53A83D2" w14:textId="77777777" w:rsidR="002A5AA0" w:rsidRPr="00E5753A" w:rsidRDefault="002A5AA0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b/>
          <w:bCs/>
          <w:sz w:val="24"/>
          <w:szCs w:val="24"/>
          <w:lang w:val="en-IN"/>
        </w:rPr>
        <w:t>11. Late Coming</w:t>
      </w:r>
    </w:p>
    <w:p w14:paraId="60E00BE5" w14:textId="77777777" w:rsidR="002A5AA0" w:rsidRPr="00E5753A" w:rsidRDefault="002A5AA0" w:rsidP="00854059">
      <w:pPr>
        <w:numPr>
          <w:ilvl w:val="0"/>
          <w:numId w:val="23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Employees are expected to report to work on time</w:t>
      </w:r>
    </w:p>
    <w:p w14:paraId="0E352CBB" w14:textId="77777777" w:rsidR="002A5AA0" w:rsidRPr="00E5753A" w:rsidRDefault="002A5AA0" w:rsidP="00854059">
      <w:pPr>
        <w:numPr>
          <w:ilvl w:val="0"/>
          <w:numId w:val="23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Two late arrivals per month may be adjusted against available permissions</w:t>
      </w:r>
    </w:p>
    <w:p w14:paraId="2901C1ED" w14:textId="77777777" w:rsidR="002A5AA0" w:rsidRPr="00E5753A" w:rsidRDefault="002A5AA0" w:rsidP="00854059">
      <w:pPr>
        <w:numPr>
          <w:ilvl w:val="0"/>
          <w:numId w:val="23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Subsequent late arrivals will be adjusted against leave balance</w:t>
      </w:r>
    </w:p>
    <w:p w14:paraId="43795938" w14:textId="77777777" w:rsidR="002A5AA0" w:rsidRPr="00E5753A" w:rsidRDefault="002A5AA0" w:rsidP="00854059">
      <w:pPr>
        <w:numPr>
          <w:ilvl w:val="0"/>
          <w:numId w:val="23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If no leave balance is available, late coming will be treated as Loss of Pay (LOP)</w:t>
      </w:r>
    </w:p>
    <w:p w14:paraId="2160950F" w14:textId="77777777" w:rsidR="002A5AA0" w:rsidRPr="00E5753A" w:rsidRDefault="002A5AA0" w:rsidP="00854059">
      <w:pPr>
        <w:numPr>
          <w:ilvl w:val="0"/>
          <w:numId w:val="23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Continued late arrivals may lead to disciplinary action as per company policy</w:t>
      </w:r>
    </w:p>
    <w:p w14:paraId="656338F2" w14:textId="77777777" w:rsidR="00281718" w:rsidRPr="00E5753A" w:rsidRDefault="00281718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743270B" w14:textId="77777777" w:rsidR="002A5AA0" w:rsidRPr="00E5753A" w:rsidRDefault="002A5AA0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b/>
          <w:bCs/>
          <w:sz w:val="24"/>
          <w:szCs w:val="24"/>
          <w:lang w:val="en-IN"/>
        </w:rPr>
        <w:t>12. Leave Application &amp; Absence Reporting</w:t>
      </w:r>
    </w:p>
    <w:p w14:paraId="463DA896" w14:textId="77777777" w:rsidR="002A5AA0" w:rsidRPr="00DB0015" w:rsidRDefault="002A5AA0" w:rsidP="00854059">
      <w:pPr>
        <w:numPr>
          <w:ilvl w:val="0"/>
          <w:numId w:val="24"/>
        </w:numPr>
        <w:spacing w:after="0" w:line="360" w:lineRule="atLeast"/>
        <w:jc w:val="both"/>
        <w:rPr>
          <w:rFonts w:ascii="Times New Roman" w:hAnsi="Times New Roman" w:cs="Times New Roman"/>
          <w:sz w:val="23"/>
          <w:szCs w:val="23"/>
          <w:lang w:val="en-IN"/>
        </w:rPr>
      </w:pPr>
      <w:r w:rsidRPr="00DB0015">
        <w:rPr>
          <w:rFonts w:ascii="Times New Roman" w:hAnsi="Times New Roman" w:cs="Times New Roman"/>
          <w:sz w:val="23"/>
          <w:szCs w:val="23"/>
          <w:lang w:val="en-IN"/>
        </w:rPr>
        <w:t>Leave requests must be submitted through:</w:t>
      </w:r>
    </w:p>
    <w:p w14:paraId="4679694B" w14:textId="1425539C" w:rsidR="002A5AA0" w:rsidRPr="00DB0015" w:rsidRDefault="002A5AA0" w:rsidP="00854059">
      <w:pPr>
        <w:numPr>
          <w:ilvl w:val="1"/>
          <w:numId w:val="24"/>
        </w:numPr>
        <w:spacing w:after="0" w:line="360" w:lineRule="atLeast"/>
        <w:jc w:val="both"/>
        <w:rPr>
          <w:rFonts w:ascii="Times New Roman" w:hAnsi="Times New Roman" w:cs="Times New Roman"/>
          <w:sz w:val="23"/>
          <w:szCs w:val="23"/>
          <w:lang w:val="en-IN"/>
        </w:rPr>
      </w:pPr>
      <w:r w:rsidRPr="00DB0015">
        <w:rPr>
          <w:rFonts w:ascii="Times New Roman" w:hAnsi="Times New Roman" w:cs="Times New Roman"/>
          <w:sz w:val="23"/>
          <w:szCs w:val="23"/>
          <w:lang w:val="en-IN"/>
        </w:rPr>
        <w:t>Online portal, or</w:t>
      </w:r>
    </w:p>
    <w:p w14:paraId="3AC9442E" w14:textId="77777777" w:rsidR="002A5AA0" w:rsidRPr="00DB0015" w:rsidRDefault="002A5AA0" w:rsidP="00854059">
      <w:pPr>
        <w:numPr>
          <w:ilvl w:val="1"/>
          <w:numId w:val="24"/>
        </w:numPr>
        <w:spacing w:after="0" w:line="360" w:lineRule="atLeast"/>
        <w:jc w:val="both"/>
        <w:rPr>
          <w:rFonts w:ascii="Times New Roman" w:hAnsi="Times New Roman" w:cs="Times New Roman"/>
          <w:sz w:val="23"/>
          <w:szCs w:val="23"/>
          <w:lang w:val="en-IN"/>
        </w:rPr>
      </w:pPr>
      <w:r w:rsidRPr="00DB0015">
        <w:rPr>
          <w:rFonts w:ascii="Times New Roman" w:hAnsi="Times New Roman" w:cs="Times New Roman"/>
          <w:sz w:val="23"/>
          <w:szCs w:val="23"/>
          <w:lang w:val="en-IN"/>
        </w:rPr>
        <w:t>Official email</w:t>
      </w:r>
    </w:p>
    <w:p w14:paraId="56495BB2" w14:textId="77777777" w:rsidR="002A5AA0" w:rsidRPr="00DB0015" w:rsidRDefault="002A5AA0" w:rsidP="00854059">
      <w:pPr>
        <w:numPr>
          <w:ilvl w:val="0"/>
          <w:numId w:val="24"/>
        </w:numPr>
        <w:spacing w:after="0" w:line="360" w:lineRule="atLeast"/>
        <w:jc w:val="both"/>
        <w:rPr>
          <w:rFonts w:ascii="Times New Roman" w:hAnsi="Times New Roman" w:cs="Times New Roman"/>
          <w:sz w:val="23"/>
          <w:szCs w:val="23"/>
          <w:lang w:val="en-IN"/>
        </w:rPr>
      </w:pPr>
      <w:r w:rsidRPr="00DB0015">
        <w:rPr>
          <w:rFonts w:ascii="Times New Roman" w:hAnsi="Times New Roman" w:cs="Times New Roman"/>
          <w:sz w:val="23"/>
          <w:szCs w:val="23"/>
          <w:lang w:val="en-IN"/>
        </w:rPr>
        <w:t>Leave should be applied at least 3 days in advance, except in emergencies</w:t>
      </w:r>
    </w:p>
    <w:p w14:paraId="574FA456" w14:textId="77777777" w:rsidR="002A5AA0" w:rsidRPr="00DB0015" w:rsidRDefault="002A5AA0" w:rsidP="00854059">
      <w:pPr>
        <w:numPr>
          <w:ilvl w:val="0"/>
          <w:numId w:val="24"/>
        </w:numPr>
        <w:spacing w:after="0" w:line="360" w:lineRule="atLeast"/>
        <w:jc w:val="both"/>
        <w:rPr>
          <w:rFonts w:ascii="Times New Roman" w:hAnsi="Times New Roman" w:cs="Times New Roman"/>
          <w:sz w:val="23"/>
          <w:szCs w:val="23"/>
          <w:lang w:val="en-IN"/>
        </w:rPr>
      </w:pPr>
      <w:r w:rsidRPr="00DB0015">
        <w:rPr>
          <w:rFonts w:ascii="Times New Roman" w:hAnsi="Times New Roman" w:cs="Times New Roman"/>
          <w:sz w:val="23"/>
          <w:szCs w:val="23"/>
          <w:lang w:val="en-IN"/>
        </w:rPr>
        <w:t>All leave requests require:</w:t>
      </w:r>
    </w:p>
    <w:p w14:paraId="25606DEE" w14:textId="77777777" w:rsidR="002A5AA0" w:rsidRPr="00DB0015" w:rsidRDefault="002A5AA0" w:rsidP="00854059">
      <w:pPr>
        <w:numPr>
          <w:ilvl w:val="1"/>
          <w:numId w:val="24"/>
        </w:numPr>
        <w:spacing w:after="0" w:line="360" w:lineRule="atLeast"/>
        <w:jc w:val="both"/>
        <w:rPr>
          <w:rFonts w:ascii="Times New Roman" w:hAnsi="Times New Roman" w:cs="Times New Roman"/>
          <w:sz w:val="23"/>
          <w:szCs w:val="23"/>
          <w:lang w:val="en-IN"/>
        </w:rPr>
      </w:pPr>
      <w:r w:rsidRPr="00DB0015">
        <w:rPr>
          <w:rFonts w:ascii="Times New Roman" w:hAnsi="Times New Roman" w:cs="Times New Roman"/>
          <w:sz w:val="23"/>
          <w:szCs w:val="23"/>
          <w:lang w:val="en-IN"/>
        </w:rPr>
        <w:t>Reporting Manager approval</w:t>
      </w:r>
    </w:p>
    <w:p w14:paraId="7F661282" w14:textId="77777777" w:rsidR="002A5AA0" w:rsidRPr="00DB0015" w:rsidRDefault="002A5AA0" w:rsidP="00854059">
      <w:pPr>
        <w:numPr>
          <w:ilvl w:val="1"/>
          <w:numId w:val="24"/>
        </w:numPr>
        <w:spacing w:after="0" w:line="360" w:lineRule="atLeast"/>
        <w:jc w:val="both"/>
        <w:rPr>
          <w:rFonts w:ascii="Times New Roman" w:hAnsi="Times New Roman" w:cs="Times New Roman"/>
          <w:sz w:val="23"/>
          <w:szCs w:val="23"/>
          <w:lang w:val="en-IN"/>
        </w:rPr>
      </w:pPr>
      <w:r w:rsidRPr="00DB0015">
        <w:rPr>
          <w:rFonts w:ascii="Times New Roman" w:hAnsi="Times New Roman" w:cs="Times New Roman"/>
          <w:sz w:val="23"/>
          <w:szCs w:val="23"/>
          <w:lang w:val="en-IN"/>
        </w:rPr>
        <w:t>HR confirmation</w:t>
      </w:r>
    </w:p>
    <w:p w14:paraId="09E0F745" w14:textId="0B06806A" w:rsidR="002A5AA0" w:rsidRPr="00DB0015" w:rsidRDefault="002A5AA0" w:rsidP="00854059">
      <w:pPr>
        <w:numPr>
          <w:ilvl w:val="0"/>
          <w:numId w:val="24"/>
        </w:numPr>
        <w:spacing w:after="0" w:line="360" w:lineRule="atLeast"/>
        <w:jc w:val="both"/>
        <w:rPr>
          <w:rFonts w:ascii="Times New Roman" w:hAnsi="Times New Roman" w:cs="Times New Roman"/>
          <w:sz w:val="23"/>
          <w:szCs w:val="23"/>
          <w:lang w:val="en-IN"/>
        </w:rPr>
      </w:pPr>
      <w:r w:rsidRPr="00DB0015">
        <w:rPr>
          <w:rFonts w:ascii="Times New Roman" w:hAnsi="Times New Roman" w:cs="Times New Roman"/>
          <w:sz w:val="23"/>
          <w:szCs w:val="23"/>
          <w:lang w:val="en-IN"/>
        </w:rPr>
        <w:t>In emergencies:</w:t>
      </w:r>
    </w:p>
    <w:p w14:paraId="167AD73A" w14:textId="77777777" w:rsidR="002A5AA0" w:rsidRPr="00DB0015" w:rsidRDefault="002A5AA0" w:rsidP="00854059">
      <w:pPr>
        <w:numPr>
          <w:ilvl w:val="1"/>
          <w:numId w:val="24"/>
        </w:numPr>
        <w:spacing w:after="0" w:line="360" w:lineRule="atLeast"/>
        <w:jc w:val="both"/>
        <w:rPr>
          <w:rFonts w:ascii="Times New Roman" w:hAnsi="Times New Roman" w:cs="Times New Roman"/>
          <w:sz w:val="23"/>
          <w:szCs w:val="23"/>
          <w:lang w:val="en-IN"/>
        </w:rPr>
      </w:pPr>
      <w:r w:rsidRPr="00DB0015">
        <w:rPr>
          <w:rFonts w:ascii="Times New Roman" w:hAnsi="Times New Roman" w:cs="Times New Roman"/>
          <w:sz w:val="23"/>
          <w:szCs w:val="23"/>
          <w:lang w:val="en-IN"/>
        </w:rPr>
        <w:t>Telephonic or message approval is acceptable</w:t>
      </w:r>
    </w:p>
    <w:p w14:paraId="019F98A7" w14:textId="77777777" w:rsidR="002A5AA0" w:rsidRPr="00DB0015" w:rsidRDefault="002A5AA0" w:rsidP="00854059">
      <w:pPr>
        <w:numPr>
          <w:ilvl w:val="1"/>
          <w:numId w:val="24"/>
        </w:numPr>
        <w:spacing w:after="0" w:line="360" w:lineRule="atLeast"/>
        <w:jc w:val="both"/>
        <w:rPr>
          <w:rFonts w:ascii="Times New Roman" w:hAnsi="Times New Roman" w:cs="Times New Roman"/>
          <w:sz w:val="23"/>
          <w:szCs w:val="23"/>
          <w:lang w:val="en-IN"/>
        </w:rPr>
      </w:pPr>
      <w:r w:rsidRPr="00DB0015">
        <w:rPr>
          <w:rFonts w:ascii="Times New Roman" w:hAnsi="Times New Roman" w:cs="Times New Roman"/>
          <w:sz w:val="23"/>
          <w:szCs w:val="23"/>
          <w:lang w:val="en-IN"/>
        </w:rPr>
        <w:t>Formal leave request must be raised upon return</w:t>
      </w:r>
    </w:p>
    <w:p w14:paraId="62AFE435" w14:textId="77777777" w:rsidR="002A5AA0" w:rsidRPr="00DB0015" w:rsidRDefault="002A5AA0" w:rsidP="00854059">
      <w:pPr>
        <w:numPr>
          <w:ilvl w:val="0"/>
          <w:numId w:val="24"/>
        </w:numPr>
        <w:spacing w:after="0" w:line="360" w:lineRule="atLeast"/>
        <w:jc w:val="both"/>
        <w:rPr>
          <w:rFonts w:ascii="Times New Roman" w:hAnsi="Times New Roman" w:cs="Times New Roman"/>
          <w:sz w:val="23"/>
          <w:szCs w:val="23"/>
          <w:lang w:val="en-IN"/>
        </w:rPr>
      </w:pPr>
      <w:r w:rsidRPr="00DB0015">
        <w:rPr>
          <w:rFonts w:ascii="Times New Roman" w:hAnsi="Times New Roman" w:cs="Times New Roman"/>
          <w:sz w:val="23"/>
          <w:szCs w:val="23"/>
          <w:lang w:val="en-IN"/>
        </w:rPr>
        <w:t>Unauthorized absence or failure to mark attendance:</w:t>
      </w:r>
    </w:p>
    <w:p w14:paraId="10D29F2C" w14:textId="77777777" w:rsidR="002A5AA0" w:rsidRPr="00DB0015" w:rsidRDefault="002A5AA0" w:rsidP="00854059">
      <w:pPr>
        <w:numPr>
          <w:ilvl w:val="1"/>
          <w:numId w:val="24"/>
        </w:numPr>
        <w:spacing w:after="0" w:line="360" w:lineRule="atLeast"/>
        <w:jc w:val="both"/>
        <w:rPr>
          <w:rFonts w:ascii="Times New Roman" w:hAnsi="Times New Roman" w:cs="Times New Roman"/>
          <w:sz w:val="23"/>
          <w:szCs w:val="23"/>
          <w:lang w:val="en-IN"/>
        </w:rPr>
      </w:pPr>
      <w:r w:rsidRPr="00DB0015">
        <w:rPr>
          <w:rFonts w:ascii="Times New Roman" w:hAnsi="Times New Roman" w:cs="Times New Roman"/>
          <w:sz w:val="23"/>
          <w:szCs w:val="23"/>
          <w:lang w:val="en-IN"/>
        </w:rPr>
        <w:t>Will be treated as unapproved absence</w:t>
      </w:r>
    </w:p>
    <w:p w14:paraId="7B3118B9" w14:textId="77777777" w:rsidR="002A5AA0" w:rsidRPr="00DB0015" w:rsidRDefault="002A5AA0" w:rsidP="00854059">
      <w:pPr>
        <w:numPr>
          <w:ilvl w:val="1"/>
          <w:numId w:val="24"/>
        </w:numPr>
        <w:spacing w:after="0" w:line="360" w:lineRule="atLeast"/>
        <w:jc w:val="both"/>
        <w:rPr>
          <w:rFonts w:ascii="Times New Roman" w:hAnsi="Times New Roman" w:cs="Times New Roman"/>
          <w:sz w:val="23"/>
          <w:szCs w:val="23"/>
          <w:lang w:val="en-IN"/>
        </w:rPr>
      </w:pPr>
      <w:r w:rsidRPr="00DB0015">
        <w:rPr>
          <w:rFonts w:ascii="Times New Roman" w:hAnsi="Times New Roman" w:cs="Times New Roman"/>
          <w:sz w:val="23"/>
          <w:szCs w:val="23"/>
          <w:lang w:val="en-IN"/>
        </w:rPr>
        <w:t>More than 3 consecutive days of absence may be treated as voluntary resignation</w:t>
      </w:r>
    </w:p>
    <w:p w14:paraId="62BEB09E" w14:textId="77777777" w:rsidR="002A5AA0" w:rsidRPr="00E5753A" w:rsidRDefault="002A5AA0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13. Compliance &amp; Disciplinary Action</w:t>
      </w:r>
    </w:p>
    <w:p w14:paraId="488A7F8E" w14:textId="77777777" w:rsidR="002A5AA0" w:rsidRPr="00E5753A" w:rsidRDefault="002A5AA0" w:rsidP="00854059">
      <w:pPr>
        <w:numPr>
          <w:ilvl w:val="0"/>
          <w:numId w:val="25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HR will regularly monitor attendance data</w:t>
      </w:r>
    </w:p>
    <w:p w14:paraId="044C427B" w14:textId="77777777" w:rsidR="002A5AA0" w:rsidRPr="00E5753A" w:rsidRDefault="002A5AA0" w:rsidP="00854059">
      <w:pPr>
        <w:numPr>
          <w:ilvl w:val="0"/>
          <w:numId w:val="25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Any discrepancies, misuse, or violations will be addressed as per disciplinary procedures</w:t>
      </w:r>
    </w:p>
    <w:p w14:paraId="4A155C32" w14:textId="297A39EF" w:rsidR="00F874A1" w:rsidRPr="00E5753A" w:rsidRDefault="002A5AA0" w:rsidP="00854059">
      <w:pPr>
        <w:numPr>
          <w:ilvl w:val="0"/>
          <w:numId w:val="25"/>
        </w:num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The organization reserves the right to take corrective or disciplinary action for non-compliance</w:t>
      </w:r>
    </w:p>
    <w:p w14:paraId="6A8573A9" w14:textId="77777777" w:rsidR="00281718" w:rsidRPr="00E5753A" w:rsidRDefault="00281718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D369489" w14:textId="23CEA825" w:rsidR="002A5AA0" w:rsidRPr="00E5753A" w:rsidRDefault="002A5AA0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b/>
          <w:bCs/>
          <w:sz w:val="24"/>
          <w:szCs w:val="24"/>
          <w:lang w:val="en-IN"/>
        </w:rPr>
        <w:t>14. Policy Review</w:t>
      </w:r>
    </w:p>
    <w:p w14:paraId="3780A58A" w14:textId="77777777" w:rsidR="0091751C" w:rsidRPr="00E5753A" w:rsidRDefault="002A5AA0" w:rsidP="00854059">
      <w:p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This policy will be reviewed periodically by HR and Management to ensure alignment with business needs and statutory requirements.</w:t>
      </w:r>
    </w:p>
    <w:p w14:paraId="21ED070A" w14:textId="4E4B3D6F" w:rsidR="002A5AA0" w:rsidRPr="00E5753A" w:rsidRDefault="002A5AA0" w:rsidP="00854059">
      <w:p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sz w:val="24"/>
          <w:szCs w:val="24"/>
          <w:lang w:val="en-IN"/>
        </w:rPr>
        <w:t>The organization reserves the right to amend this policy at its discretion.</w:t>
      </w:r>
    </w:p>
    <w:p w14:paraId="07CA2C9A" w14:textId="77777777" w:rsidR="006A1F99" w:rsidRPr="00E5753A" w:rsidRDefault="006A1F99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8F67CF7" w14:textId="77777777" w:rsidR="002A5AA0" w:rsidRPr="00E5753A" w:rsidRDefault="002A5AA0" w:rsidP="00854059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5753A">
        <w:rPr>
          <w:rFonts w:ascii="Times New Roman" w:hAnsi="Times New Roman" w:cs="Times New Roman"/>
          <w:b/>
          <w:bCs/>
          <w:sz w:val="24"/>
          <w:szCs w:val="24"/>
          <w:lang w:val="en-IN"/>
        </w:rPr>
        <w:t>15. Effective Date</w:t>
      </w:r>
    </w:p>
    <w:p w14:paraId="3160D2BB" w14:textId="15F7CBA3" w:rsidR="00086AF7" w:rsidRPr="00686A4B" w:rsidRDefault="00086AF7" w:rsidP="00086AF7">
      <w:p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00686A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This policy is effective from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01-January-2026</w:t>
      </w:r>
      <w:r w:rsidRPr="00686A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and supersedes all previous communications related to </w:t>
      </w:r>
      <w:r w:rsidR="00860E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Attendance</w:t>
      </w:r>
      <w:r w:rsidR="003C39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and Working Hours Policy</w:t>
      </w:r>
      <w:r w:rsidRPr="00686A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.</w:t>
      </w:r>
    </w:p>
    <w:p w14:paraId="6D136DAA" w14:textId="77777777" w:rsidR="005A255E" w:rsidRPr="006B2032" w:rsidRDefault="005A255E" w:rsidP="005A255E">
      <w:pPr>
        <w:spacing w:after="12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6B203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Approved By:</w:t>
      </w:r>
      <w:r w:rsidRPr="006B203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br/>
        <w:t>Head HR &amp; Operations</w:t>
      </w:r>
    </w:p>
    <w:p w14:paraId="1D630720" w14:textId="77777777" w:rsidR="005A255E" w:rsidRDefault="005A255E" w:rsidP="005A255E">
      <w:pPr>
        <w:spacing w:after="12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7B150D8B" w14:textId="77777777" w:rsidR="005A255E" w:rsidRPr="006B2032" w:rsidRDefault="005A255E" w:rsidP="005A255E">
      <w:pPr>
        <w:spacing w:after="12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71B5932A" w14:textId="77777777" w:rsidR="005A255E" w:rsidRPr="006B2032" w:rsidRDefault="005A255E" w:rsidP="005A255E">
      <w:pPr>
        <w:spacing w:after="12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B203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Signature:</w:t>
      </w:r>
      <w:r w:rsidRPr="006B203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br/>
        <w:t>Date: __________________</w:t>
      </w:r>
    </w:p>
    <w:p w14:paraId="5DDBB442" w14:textId="77777777" w:rsidR="005A255E" w:rsidRPr="00AC30A6" w:rsidRDefault="005A255E" w:rsidP="005A255E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DEBE09" w14:textId="591262B0" w:rsidR="0060377B" w:rsidRPr="00E5753A" w:rsidRDefault="0060377B" w:rsidP="00086AF7">
      <w:pPr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</w:p>
    <w:sectPr w:rsidR="0060377B" w:rsidRPr="00E5753A" w:rsidSect="00C544EA">
      <w:headerReference w:type="even" r:id="rId10"/>
      <w:headerReference w:type="default" r:id="rId11"/>
      <w:headerReference w:type="first" r:id="rId12"/>
      <w:pgSz w:w="12240" w:h="15840"/>
      <w:pgMar w:top="1008" w:right="1166" w:bottom="432" w:left="1166" w:header="1984" w:footer="720" w:gutter="0"/>
      <w:pgBorders w:offsetFrom="page">
        <w:top w:val="single" w:sz="48" w:space="24" w:color="auto"/>
        <w:left w:val="single" w:sz="48" w:space="24" w:color="auto"/>
        <w:bottom w:val="single" w:sz="48" w:space="24" w:color="auto"/>
        <w:right w:val="single" w:sz="4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ACEC8" w14:textId="77777777" w:rsidR="009C5A47" w:rsidRDefault="009C5A47" w:rsidP="00AD71AF">
      <w:pPr>
        <w:spacing w:after="0" w:line="240" w:lineRule="auto"/>
      </w:pPr>
      <w:r>
        <w:separator/>
      </w:r>
    </w:p>
  </w:endnote>
  <w:endnote w:type="continuationSeparator" w:id="0">
    <w:p w14:paraId="31AA309C" w14:textId="77777777" w:rsidR="009C5A47" w:rsidRDefault="009C5A47" w:rsidP="00AD7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altName w:val="Arial"/>
    <w:charset w:val="00"/>
    <w:family w:val="swiss"/>
    <w:pitch w:val="variable"/>
    <w:sig w:usb0="E00002EF" w:usb1="4000205B" w:usb2="00000028" w:usb3="00000000" w:csb0="0000019F" w:csb1="00000000"/>
  </w:font>
  <w:font w:name="Open Sans SemiBold">
    <w:altName w:val="Arial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53873" w14:textId="77777777" w:rsidR="009C5A47" w:rsidRDefault="009C5A47" w:rsidP="00AD71AF">
      <w:pPr>
        <w:spacing w:after="0" w:line="240" w:lineRule="auto"/>
      </w:pPr>
      <w:r>
        <w:separator/>
      </w:r>
    </w:p>
  </w:footnote>
  <w:footnote w:type="continuationSeparator" w:id="0">
    <w:p w14:paraId="1CB62BAC" w14:textId="77777777" w:rsidR="009C5A47" w:rsidRDefault="009C5A47" w:rsidP="00AD71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6EC76" w14:textId="0A3DA0CB" w:rsidR="002A6816" w:rsidRDefault="00000000">
    <w:pPr>
      <w:pStyle w:val="Header"/>
    </w:pPr>
    <w:r>
      <w:rPr>
        <w:noProof/>
      </w:rPr>
      <w:pict w14:anchorId="794E35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81735" o:spid="_x0000_s1027" type="#_x0000_t75" style="position:absolute;margin-left:0;margin-top:0;width:494.8pt;height:255.2pt;z-index:-251655168;mso-position-horizontal:center;mso-position-horizontal-relative:margin;mso-position-vertical:center;mso-position-vertical-relative:margin" o:allowincell="f">
          <v:imagedata r:id="rId1" o:title="chn-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E25C3" w14:textId="4860DBF4" w:rsidR="009B1FD5" w:rsidRDefault="00000000">
    <w:pPr>
      <w:pStyle w:val="Header"/>
    </w:pPr>
    <w:r>
      <w:rPr>
        <w:rFonts w:ascii="Arial Black" w:hAnsi="Arial Black"/>
        <w:b/>
        <w:bCs/>
        <w:noProof/>
        <w:lang w:eastAsia="en-IN"/>
      </w:rPr>
      <w:pict w14:anchorId="46E2E8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81736" o:spid="_x0000_s1028" type="#_x0000_t75" style="position:absolute;margin-left:0;margin-top:0;width:494.8pt;height:255.2pt;z-index:-251654144;mso-position-horizontal:center;mso-position-horizontal-relative:margin;mso-position-vertical:center;mso-position-vertical-relative:margin" o:allowincell="f">
          <v:imagedata r:id="rId1" o:title="chn-logo" gain="19661f" blacklevel="22938f"/>
          <w10:wrap anchorx="margin" anchory="margin"/>
        </v:shape>
      </w:pict>
    </w:r>
    <w:r w:rsidR="009B1FD5" w:rsidRPr="00FA4083">
      <w:rPr>
        <w:rFonts w:ascii="Arial Black" w:hAnsi="Arial Black"/>
        <w:b/>
        <w:bCs/>
        <w:noProof/>
        <w:lang w:eastAsia="en-IN"/>
      </w:rPr>
      <w:drawing>
        <wp:anchor distT="0" distB="0" distL="0" distR="0" simplePos="0" relativeHeight="251659264" behindDoc="0" locked="0" layoutInCell="1" allowOverlap="1" wp14:anchorId="10C7B54F" wp14:editId="25D1631B">
          <wp:simplePos x="0" y="0"/>
          <wp:positionH relativeFrom="margin">
            <wp:posOffset>5654040</wp:posOffset>
          </wp:positionH>
          <wp:positionV relativeFrom="paragraph">
            <wp:posOffset>-821690</wp:posOffset>
          </wp:positionV>
          <wp:extent cx="948055" cy="919019"/>
          <wp:effectExtent l="0" t="0" r="4445" b="0"/>
          <wp:wrapNone/>
          <wp:docPr id="1422405417" name="image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48055" cy="9190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3667C" w14:textId="40BBD739" w:rsidR="002A6816" w:rsidRDefault="00000000">
    <w:pPr>
      <w:pStyle w:val="Header"/>
    </w:pPr>
    <w:r>
      <w:rPr>
        <w:noProof/>
      </w:rPr>
      <w:pict w14:anchorId="013C88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81734" o:spid="_x0000_s1026" type="#_x0000_t75" style="position:absolute;margin-left:0;margin-top:0;width:494.8pt;height:255.2pt;z-index:-251656192;mso-position-horizontal:center;mso-position-horizontal-relative:margin;mso-position-vertical:center;mso-position-vertical-relative:margin" o:allowincell="f">
          <v:imagedata r:id="rId1" o:title="chn-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85CB5EA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6F6702" w:themeColor="background2" w:themeShade="40"/>
      </w:rPr>
    </w:lvl>
  </w:abstractNum>
  <w:abstractNum w:abstractNumId="1" w15:restartNumberingAfterBreak="0">
    <w:nsid w:val="04E740FE"/>
    <w:multiLevelType w:val="multilevel"/>
    <w:tmpl w:val="FFF0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C7D16"/>
    <w:multiLevelType w:val="multilevel"/>
    <w:tmpl w:val="F772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C5300"/>
    <w:multiLevelType w:val="multilevel"/>
    <w:tmpl w:val="BFE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32CA8"/>
    <w:multiLevelType w:val="multilevel"/>
    <w:tmpl w:val="B36A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5494B"/>
    <w:multiLevelType w:val="multilevel"/>
    <w:tmpl w:val="E6F0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E3BD0"/>
    <w:multiLevelType w:val="multilevel"/>
    <w:tmpl w:val="BCB6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51FC1"/>
    <w:multiLevelType w:val="multilevel"/>
    <w:tmpl w:val="C3D4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D2B29"/>
    <w:multiLevelType w:val="multilevel"/>
    <w:tmpl w:val="2014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06EA9"/>
    <w:multiLevelType w:val="multilevel"/>
    <w:tmpl w:val="1AD2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80E1F"/>
    <w:multiLevelType w:val="multilevel"/>
    <w:tmpl w:val="B7E8B0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11" w15:restartNumberingAfterBreak="0">
    <w:nsid w:val="3CE55F73"/>
    <w:multiLevelType w:val="multilevel"/>
    <w:tmpl w:val="FC3A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B3C54"/>
    <w:multiLevelType w:val="multilevel"/>
    <w:tmpl w:val="3F16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F44C4E"/>
    <w:multiLevelType w:val="multilevel"/>
    <w:tmpl w:val="A9E420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14" w15:restartNumberingAfterBreak="0">
    <w:nsid w:val="45D9646D"/>
    <w:multiLevelType w:val="hybridMultilevel"/>
    <w:tmpl w:val="534E42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353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4A0192"/>
    <w:multiLevelType w:val="multilevel"/>
    <w:tmpl w:val="E13C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70182"/>
    <w:multiLevelType w:val="hybridMultilevel"/>
    <w:tmpl w:val="16840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295E79"/>
    <w:multiLevelType w:val="multilevel"/>
    <w:tmpl w:val="2444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B5696A"/>
    <w:multiLevelType w:val="multilevel"/>
    <w:tmpl w:val="A9E420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19" w15:restartNumberingAfterBreak="0">
    <w:nsid w:val="5D3928A3"/>
    <w:multiLevelType w:val="multilevel"/>
    <w:tmpl w:val="73D8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A0786E"/>
    <w:multiLevelType w:val="hybridMultilevel"/>
    <w:tmpl w:val="2A4C19AC"/>
    <w:lvl w:ilvl="0" w:tplc="C188F9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F6702" w:themeColor="background2" w:themeShade="4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2E6A74"/>
    <w:multiLevelType w:val="multilevel"/>
    <w:tmpl w:val="612C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971A1"/>
    <w:multiLevelType w:val="multilevel"/>
    <w:tmpl w:val="F96E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C277DA"/>
    <w:multiLevelType w:val="multilevel"/>
    <w:tmpl w:val="8AC2D6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24" w15:restartNumberingAfterBreak="0">
    <w:nsid w:val="6AEC281C"/>
    <w:multiLevelType w:val="multilevel"/>
    <w:tmpl w:val="04B2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072376">
    <w:abstractNumId w:val="20"/>
  </w:num>
  <w:num w:numId="2" w16cid:durableId="787893595">
    <w:abstractNumId w:val="0"/>
  </w:num>
  <w:num w:numId="3" w16cid:durableId="2021395119">
    <w:abstractNumId w:val="14"/>
  </w:num>
  <w:num w:numId="4" w16cid:durableId="451287571">
    <w:abstractNumId w:val="23"/>
  </w:num>
  <w:num w:numId="5" w16cid:durableId="1606040079">
    <w:abstractNumId w:val="18"/>
  </w:num>
  <w:num w:numId="6" w16cid:durableId="1149712225">
    <w:abstractNumId w:val="13"/>
  </w:num>
  <w:num w:numId="7" w16cid:durableId="1883441496">
    <w:abstractNumId w:val="10"/>
  </w:num>
  <w:num w:numId="8" w16cid:durableId="1514880038">
    <w:abstractNumId w:val="3"/>
  </w:num>
  <w:num w:numId="9" w16cid:durableId="669143824">
    <w:abstractNumId w:val="16"/>
  </w:num>
  <w:num w:numId="10" w16cid:durableId="1456675391">
    <w:abstractNumId w:val="19"/>
  </w:num>
  <w:num w:numId="11" w16cid:durableId="682634981">
    <w:abstractNumId w:val="21"/>
  </w:num>
  <w:num w:numId="12" w16cid:durableId="440226217">
    <w:abstractNumId w:val="2"/>
  </w:num>
  <w:num w:numId="13" w16cid:durableId="1721051964">
    <w:abstractNumId w:val="7"/>
  </w:num>
  <w:num w:numId="14" w16cid:durableId="1915579417">
    <w:abstractNumId w:val="8"/>
  </w:num>
  <w:num w:numId="15" w16cid:durableId="389891325">
    <w:abstractNumId w:val="6"/>
  </w:num>
  <w:num w:numId="16" w16cid:durableId="1164661081">
    <w:abstractNumId w:val="1"/>
  </w:num>
  <w:num w:numId="17" w16cid:durableId="2081558670">
    <w:abstractNumId w:val="4"/>
  </w:num>
  <w:num w:numId="18" w16cid:durableId="1586651374">
    <w:abstractNumId w:val="11"/>
  </w:num>
  <w:num w:numId="19" w16cid:durableId="1306398161">
    <w:abstractNumId w:val="24"/>
  </w:num>
  <w:num w:numId="20" w16cid:durableId="1088190217">
    <w:abstractNumId w:val="12"/>
  </w:num>
  <w:num w:numId="21" w16cid:durableId="2015305267">
    <w:abstractNumId w:val="17"/>
  </w:num>
  <w:num w:numId="22" w16cid:durableId="410614921">
    <w:abstractNumId w:val="9"/>
  </w:num>
  <w:num w:numId="23" w16cid:durableId="816872221">
    <w:abstractNumId w:val="15"/>
  </w:num>
  <w:num w:numId="24" w16cid:durableId="1769809298">
    <w:abstractNumId w:val="5"/>
  </w:num>
  <w:num w:numId="25" w16cid:durableId="12388996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B8B"/>
    <w:rsid w:val="00017F9F"/>
    <w:rsid w:val="000218CE"/>
    <w:rsid w:val="0003194C"/>
    <w:rsid w:val="0003289E"/>
    <w:rsid w:val="00034760"/>
    <w:rsid w:val="00035370"/>
    <w:rsid w:val="0003572A"/>
    <w:rsid w:val="000362C5"/>
    <w:rsid w:val="000444B3"/>
    <w:rsid w:val="00060636"/>
    <w:rsid w:val="000678CD"/>
    <w:rsid w:val="0008347A"/>
    <w:rsid w:val="00086297"/>
    <w:rsid w:val="00086AF7"/>
    <w:rsid w:val="00090115"/>
    <w:rsid w:val="000950AB"/>
    <w:rsid w:val="000A160D"/>
    <w:rsid w:val="000A2864"/>
    <w:rsid w:val="000A3D63"/>
    <w:rsid w:val="000A750E"/>
    <w:rsid w:val="000B2AE9"/>
    <w:rsid w:val="000B7837"/>
    <w:rsid w:val="000C47FD"/>
    <w:rsid w:val="000C4C3E"/>
    <w:rsid w:val="000C67BE"/>
    <w:rsid w:val="000C7492"/>
    <w:rsid w:val="000D19D3"/>
    <w:rsid w:val="000D3831"/>
    <w:rsid w:val="000D6479"/>
    <w:rsid w:val="000E2CA1"/>
    <w:rsid w:val="000E4A90"/>
    <w:rsid w:val="000F49DA"/>
    <w:rsid w:val="000F6675"/>
    <w:rsid w:val="001110EC"/>
    <w:rsid w:val="001113BC"/>
    <w:rsid w:val="00117CBC"/>
    <w:rsid w:val="00124619"/>
    <w:rsid w:val="00127691"/>
    <w:rsid w:val="00142F85"/>
    <w:rsid w:val="00156EFA"/>
    <w:rsid w:val="0016050B"/>
    <w:rsid w:val="00165FF6"/>
    <w:rsid w:val="00176B1A"/>
    <w:rsid w:val="00194CED"/>
    <w:rsid w:val="001A118B"/>
    <w:rsid w:val="001A4A8E"/>
    <w:rsid w:val="001B4C7A"/>
    <w:rsid w:val="001B5CDB"/>
    <w:rsid w:val="001C21E3"/>
    <w:rsid w:val="001C5D40"/>
    <w:rsid w:val="001C71B9"/>
    <w:rsid w:val="001F46C6"/>
    <w:rsid w:val="00227B11"/>
    <w:rsid w:val="00227EE3"/>
    <w:rsid w:val="00232CA7"/>
    <w:rsid w:val="00243B4E"/>
    <w:rsid w:val="00257422"/>
    <w:rsid w:val="00262863"/>
    <w:rsid w:val="00265E69"/>
    <w:rsid w:val="00271033"/>
    <w:rsid w:val="0027297F"/>
    <w:rsid w:val="0027475B"/>
    <w:rsid w:val="00281718"/>
    <w:rsid w:val="002917AB"/>
    <w:rsid w:val="00295F3F"/>
    <w:rsid w:val="002A1024"/>
    <w:rsid w:val="002A5AA0"/>
    <w:rsid w:val="002A62FE"/>
    <w:rsid w:val="002A63C4"/>
    <w:rsid w:val="002A6816"/>
    <w:rsid w:val="002B3158"/>
    <w:rsid w:val="002B687A"/>
    <w:rsid w:val="002C6D02"/>
    <w:rsid w:val="002F1207"/>
    <w:rsid w:val="002F6A5E"/>
    <w:rsid w:val="00306AE1"/>
    <w:rsid w:val="00311E9A"/>
    <w:rsid w:val="003128C0"/>
    <w:rsid w:val="00313B3E"/>
    <w:rsid w:val="0031534E"/>
    <w:rsid w:val="00322948"/>
    <w:rsid w:val="00325866"/>
    <w:rsid w:val="00326199"/>
    <w:rsid w:val="00332E24"/>
    <w:rsid w:val="00345098"/>
    <w:rsid w:val="00347453"/>
    <w:rsid w:val="00347803"/>
    <w:rsid w:val="00353762"/>
    <w:rsid w:val="0036503C"/>
    <w:rsid w:val="003665DD"/>
    <w:rsid w:val="0036699B"/>
    <w:rsid w:val="00383D3E"/>
    <w:rsid w:val="00392C66"/>
    <w:rsid w:val="003B446B"/>
    <w:rsid w:val="003C2B57"/>
    <w:rsid w:val="003C3919"/>
    <w:rsid w:val="003D19B1"/>
    <w:rsid w:val="003D590E"/>
    <w:rsid w:val="003D69A3"/>
    <w:rsid w:val="003E28BE"/>
    <w:rsid w:val="003F469E"/>
    <w:rsid w:val="003F6F52"/>
    <w:rsid w:val="003F78D2"/>
    <w:rsid w:val="0040007D"/>
    <w:rsid w:val="0040298B"/>
    <w:rsid w:val="00411C35"/>
    <w:rsid w:val="0041656D"/>
    <w:rsid w:val="004229EA"/>
    <w:rsid w:val="00424AD7"/>
    <w:rsid w:val="00433C45"/>
    <w:rsid w:val="00434271"/>
    <w:rsid w:val="00434CCF"/>
    <w:rsid w:val="004610DA"/>
    <w:rsid w:val="00465390"/>
    <w:rsid w:val="00467572"/>
    <w:rsid w:val="00467B3E"/>
    <w:rsid w:val="004705F0"/>
    <w:rsid w:val="004714A0"/>
    <w:rsid w:val="00472F1C"/>
    <w:rsid w:val="0047351C"/>
    <w:rsid w:val="00491879"/>
    <w:rsid w:val="00492A76"/>
    <w:rsid w:val="00496FAD"/>
    <w:rsid w:val="004A05D2"/>
    <w:rsid w:val="004A1232"/>
    <w:rsid w:val="004A1C63"/>
    <w:rsid w:val="004A67BE"/>
    <w:rsid w:val="004B2815"/>
    <w:rsid w:val="004B2D1F"/>
    <w:rsid w:val="004C2A58"/>
    <w:rsid w:val="004C5817"/>
    <w:rsid w:val="004D30DF"/>
    <w:rsid w:val="004E2470"/>
    <w:rsid w:val="004F2A2E"/>
    <w:rsid w:val="00507704"/>
    <w:rsid w:val="00510172"/>
    <w:rsid w:val="0051211B"/>
    <w:rsid w:val="005244E6"/>
    <w:rsid w:val="00526CB8"/>
    <w:rsid w:val="00536A26"/>
    <w:rsid w:val="005370CD"/>
    <w:rsid w:val="0053777A"/>
    <w:rsid w:val="00547C94"/>
    <w:rsid w:val="00550043"/>
    <w:rsid w:val="00551D67"/>
    <w:rsid w:val="00587A91"/>
    <w:rsid w:val="005A255E"/>
    <w:rsid w:val="005B5BFF"/>
    <w:rsid w:val="005C5E4A"/>
    <w:rsid w:val="005D7FD0"/>
    <w:rsid w:val="005E1C10"/>
    <w:rsid w:val="005E1F5A"/>
    <w:rsid w:val="005F2C40"/>
    <w:rsid w:val="005F301E"/>
    <w:rsid w:val="005F7F6C"/>
    <w:rsid w:val="0060377B"/>
    <w:rsid w:val="006119D2"/>
    <w:rsid w:val="00623305"/>
    <w:rsid w:val="00630AFE"/>
    <w:rsid w:val="00644843"/>
    <w:rsid w:val="00646D2F"/>
    <w:rsid w:val="00653525"/>
    <w:rsid w:val="006678C0"/>
    <w:rsid w:val="006802C0"/>
    <w:rsid w:val="0068290F"/>
    <w:rsid w:val="006833D5"/>
    <w:rsid w:val="006834AE"/>
    <w:rsid w:val="006A1F99"/>
    <w:rsid w:val="006A30A3"/>
    <w:rsid w:val="006A5213"/>
    <w:rsid w:val="006B3D76"/>
    <w:rsid w:val="006B612B"/>
    <w:rsid w:val="006B71AE"/>
    <w:rsid w:val="006C0157"/>
    <w:rsid w:val="006D1C16"/>
    <w:rsid w:val="006D4180"/>
    <w:rsid w:val="006D4DA6"/>
    <w:rsid w:val="006D7C78"/>
    <w:rsid w:val="006E1346"/>
    <w:rsid w:val="006E1FB7"/>
    <w:rsid w:val="006F3E24"/>
    <w:rsid w:val="006F79B2"/>
    <w:rsid w:val="007026A9"/>
    <w:rsid w:val="00704A44"/>
    <w:rsid w:val="00710CBF"/>
    <w:rsid w:val="007244D2"/>
    <w:rsid w:val="00725BE3"/>
    <w:rsid w:val="00735040"/>
    <w:rsid w:val="00741200"/>
    <w:rsid w:val="00743090"/>
    <w:rsid w:val="0074355A"/>
    <w:rsid w:val="007652A9"/>
    <w:rsid w:val="00770E70"/>
    <w:rsid w:val="00773F9B"/>
    <w:rsid w:val="00786AED"/>
    <w:rsid w:val="00790D2B"/>
    <w:rsid w:val="00797B7F"/>
    <w:rsid w:val="007A1B9C"/>
    <w:rsid w:val="007A5C6B"/>
    <w:rsid w:val="007A72C7"/>
    <w:rsid w:val="007B37DC"/>
    <w:rsid w:val="007D118D"/>
    <w:rsid w:val="007D1B22"/>
    <w:rsid w:val="007D6D94"/>
    <w:rsid w:val="007E1750"/>
    <w:rsid w:val="007F1DA0"/>
    <w:rsid w:val="007F4E27"/>
    <w:rsid w:val="00802180"/>
    <w:rsid w:val="00803FC6"/>
    <w:rsid w:val="00815D9C"/>
    <w:rsid w:val="0082582D"/>
    <w:rsid w:val="008332A6"/>
    <w:rsid w:val="008521E4"/>
    <w:rsid w:val="00853858"/>
    <w:rsid w:val="00854059"/>
    <w:rsid w:val="00857344"/>
    <w:rsid w:val="008577B2"/>
    <w:rsid w:val="00860E64"/>
    <w:rsid w:val="00865B43"/>
    <w:rsid w:val="0086614D"/>
    <w:rsid w:val="00866F2F"/>
    <w:rsid w:val="00873CC8"/>
    <w:rsid w:val="00875EDF"/>
    <w:rsid w:val="008813D9"/>
    <w:rsid w:val="00896C36"/>
    <w:rsid w:val="008B03F9"/>
    <w:rsid w:val="008B12CA"/>
    <w:rsid w:val="008B4583"/>
    <w:rsid w:val="008B7338"/>
    <w:rsid w:val="00901669"/>
    <w:rsid w:val="00901F78"/>
    <w:rsid w:val="0090243F"/>
    <w:rsid w:val="00903B66"/>
    <w:rsid w:val="00905113"/>
    <w:rsid w:val="0091751C"/>
    <w:rsid w:val="00936BF4"/>
    <w:rsid w:val="009429C2"/>
    <w:rsid w:val="00954C75"/>
    <w:rsid w:val="00960754"/>
    <w:rsid w:val="00971B83"/>
    <w:rsid w:val="00974075"/>
    <w:rsid w:val="009753EA"/>
    <w:rsid w:val="00986C14"/>
    <w:rsid w:val="00987CBA"/>
    <w:rsid w:val="009A0F68"/>
    <w:rsid w:val="009A776D"/>
    <w:rsid w:val="009B1FD5"/>
    <w:rsid w:val="009C5A47"/>
    <w:rsid w:val="009E1007"/>
    <w:rsid w:val="009F2C4B"/>
    <w:rsid w:val="009F69D6"/>
    <w:rsid w:val="00A158B7"/>
    <w:rsid w:val="00A16321"/>
    <w:rsid w:val="00A20216"/>
    <w:rsid w:val="00A20768"/>
    <w:rsid w:val="00A20926"/>
    <w:rsid w:val="00A23CEE"/>
    <w:rsid w:val="00A25E3E"/>
    <w:rsid w:val="00A30130"/>
    <w:rsid w:val="00A3592E"/>
    <w:rsid w:val="00A412FD"/>
    <w:rsid w:val="00A42C0B"/>
    <w:rsid w:val="00A447BD"/>
    <w:rsid w:val="00A45B24"/>
    <w:rsid w:val="00A50B3C"/>
    <w:rsid w:val="00A670C9"/>
    <w:rsid w:val="00A76FAE"/>
    <w:rsid w:val="00A83615"/>
    <w:rsid w:val="00A870B7"/>
    <w:rsid w:val="00A90CD7"/>
    <w:rsid w:val="00A94B61"/>
    <w:rsid w:val="00AA1DF3"/>
    <w:rsid w:val="00AB5531"/>
    <w:rsid w:val="00AC34CD"/>
    <w:rsid w:val="00AD71AF"/>
    <w:rsid w:val="00AF200A"/>
    <w:rsid w:val="00AF3F44"/>
    <w:rsid w:val="00B02BE8"/>
    <w:rsid w:val="00B10ABE"/>
    <w:rsid w:val="00B13DA5"/>
    <w:rsid w:val="00B14BB7"/>
    <w:rsid w:val="00B309FD"/>
    <w:rsid w:val="00B323ED"/>
    <w:rsid w:val="00B40A4D"/>
    <w:rsid w:val="00B44652"/>
    <w:rsid w:val="00B51CC3"/>
    <w:rsid w:val="00B51F06"/>
    <w:rsid w:val="00B520A2"/>
    <w:rsid w:val="00B544C7"/>
    <w:rsid w:val="00B565C3"/>
    <w:rsid w:val="00B56BC3"/>
    <w:rsid w:val="00B732DF"/>
    <w:rsid w:val="00B73F60"/>
    <w:rsid w:val="00B77F22"/>
    <w:rsid w:val="00B82931"/>
    <w:rsid w:val="00B83D74"/>
    <w:rsid w:val="00B85A92"/>
    <w:rsid w:val="00B8744B"/>
    <w:rsid w:val="00BA003B"/>
    <w:rsid w:val="00BA7643"/>
    <w:rsid w:val="00BB133A"/>
    <w:rsid w:val="00BB326C"/>
    <w:rsid w:val="00BB32DD"/>
    <w:rsid w:val="00BB55BF"/>
    <w:rsid w:val="00BB6186"/>
    <w:rsid w:val="00BD3099"/>
    <w:rsid w:val="00BE1365"/>
    <w:rsid w:val="00BF1DA9"/>
    <w:rsid w:val="00BF6565"/>
    <w:rsid w:val="00C00361"/>
    <w:rsid w:val="00C00F52"/>
    <w:rsid w:val="00C015EE"/>
    <w:rsid w:val="00C12129"/>
    <w:rsid w:val="00C12137"/>
    <w:rsid w:val="00C24133"/>
    <w:rsid w:val="00C25038"/>
    <w:rsid w:val="00C265FF"/>
    <w:rsid w:val="00C33563"/>
    <w:rsid w:val="00C47697"/>
    <w:rsid w:val="00C526E4"/>
    <w:rsid w:val="00C53984"/>
    <w:rsid w:val="00C544EA"/>
    <w:rsid w:val="00C55A1C"/>
    <w:rsid w:val="00C57727"/>
    <w:rsid w:val="00C606BD"/>
    <w:rsid w:val="00C6373B"/>
    <w:rsid w:val="00C644B4"/>
    <w:rsid w:val="00C72B8B"/>
    <w:rsid w:val="00C74168"/>
    <w:rsid w:val="00C8024E"/>
    <w:rsid w:val="00C80CB5"/>
    <w:rsid w:val="00C80CC6"/>
    <w:rsid w:val="00C81978"/>
    <w:rsid w:val="00C82344"/>
    <w:rsid w:val="00C84305"/>
    <w:rsid w:val="00C9488B"/>
    <w:rsid w:val="00C9531B"/>
    <w:rsid w:val="00CB4222"/>
    <w:rsid w:val="00CB775C"/>
    <w:rsid w:val="00CC2B40"/>
    <w:rsid w:val="00CC5729"/>
    <w:rsid w:val="00CC7197"/>
    <w:rsid w:val="00CD0189"/>
    <w:rsid w:val="00CD0B40"/>
    <w:rsid w:val="00CE2546"/>
    <w:rsid w:val="00CF1C1A"/>
    <w:rsid w:val="00CF47C0"/>
    <w:rsid w:val="00D013C2"/>
    <w:rsid w:val="00D05EBE"/>
    <w:rsid w:val="00D13424"/>
    <w:rsid w:val="00D25247"/>
    <w:rsid w:val="00D325B3"/>
    <w:rsid w:val="00D37DB3"/>
    <w:rsid w:val="00D44A33"/>
    <w:rsid w:val="00D44EC7"/>
    <w:rsid w:val="00D45D3B"/>
    <w:rsid w:val="00D46023"/>
    <w:rsid w:val="00D62DC6"/>
    <w:rsid w:val="00D6408A"/>
    <w:rsid w:val="00D721A3"/>
    <w:rsid w:val="00D84AE5"/>
    <w:rsid w:val="00D871B7"/>
    <w:rsid w:val="00D87715"/>
    <w:rsid w:val="00DA24B2"/>
    <w:rsid w:val="00DA3693"/>
    <w:rsid w:val="00DB0015"/>
    <w:rsid w:val="00DB3544"/>
    <w:rsid w:val="00DB5CC7"/>
    <w:rsid w:val="00DD4DBE"/>
    <w:rsid w:val="00DE080D"/>
    <w:rsid w:val="00DE2DD2"/>
    <w:rsid w:val="00E25900"/>
    <w:rsid w:val="00E26C85"/>
    <w:rsid w:val="00E27012"/>
    <w:rsid w:val="00E36F2F"/>
    <w:rsid w:val="00E4746F"/>
    <w:rsid w:val="00E5155E"/>
    <w:rsid w:val="00E515EF"/>
    <w:rsid w:val="00E52233"/>
    <w:rsid w:val="00E5753A"/>
    <w:rsid w:val="00E57CC4"/>
    <w:rsid w:val="00E643D4"/>
    <w:rsid w:val="00E710F6"/>
    <w:rsid w:val="00E80638"/>
    <w:rsid w:val="00E94297"/>
    <w:rsid w:val="00E9593A"/>
    <w:rsid w:val="00EA08CD"/>
    <w:rsid w:val="00EA1A5F"/>
    <w:rsid w:val="00EA2A5D"/>
    <w:rsid w:val="00EB28DB"/>
    <w:rsid w:val="00EB6017"/>
    <w:rsid w:val="00EB73DA"/>
    <w:rsid w:val="00EB765B"/>
    <w:rsid w:val="00EC42A2"/>
    <w:rsid w:val="00EC6276"/>
    <w:rsid w:val="00EC6A43"/>
    <w:rsid w:val="00EC778F"/>
    <w:rsid w:val="00ED2A07"/>
    <w:rsid w:val="00ED690B"/>
    <w:rsid w:val="00EE08DB"/>
    <w:rsid w:val="00F161BB"/>
    <w:rsid w:val="00F21093"/>
    <w:rsid w:val="00F331A3"/>
    <w:rsid w:val="00F35268"/>
    <w:rsid w:val="00F36C79"/>
    <w:rsid w:val="00F4435A"/>
    <w:rsid w:val="00F622E3"/>
    <w:rsid w:val="00F63803"/>
    <w:rsid w:val="00F63B0D"/>
    <w:rsid w:val="00F70213"/>
    <w:rsid w:val="00F874A1"/>
    <w:rsid w:val="00FB4D7C"/>
    <w:rsid w:val="00FB608B"/>
    <w:rsid w:val="00FE0261"/>
    <w:rsid w:val="00FE7B4E"/>
    <w:rsid w:val="00FF5302"/>
    <w:rsid w:val="00FF67AC"/>
    <w:rsid w:val="00FF6D54"/>
    <w:rsid w:val="0B672323"/>
    <w:rsid w:val="21A2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DD341"/>
  <w15:chartTrackingRefBased/>
  <w15:docId w15:val="{C3B117DE-9C70-4B93-A473-C35F587FB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90F"/>
  </w:style>
  <w:style w:type="paragraph" w:styleId="Heading1">
    <w:name w:val="heading 1"/>
    <w:basedOn w:val="Normal"/>
    <w:next w:val="Normal"/>
    <w:link w:val="Heading1Char"/>
    <w:uiPriority w:val="9"/>
    <w:qFormat/>
    <w:rsid w:val="00A25E3E"/>
    <w:pPr>
      <w:keepNext/>
      <w:keepLines/>
      <w:pBdr>
        <w:top w:val="single" w:sz="4" w:space="11" w:color="auto"/>
      </w:pBdr>
      <w:spacing w:after="0" w:line="240" w:lineRule="auto"/>
      <w:outlineLvl w:val="0"/>
    </w:pPr>
    <w:rPr>
      <w:rFonts w:asciiTheme="majorHAnsi" w:eastAsiaTheme="majorEastAsia" w:hAnsiTheme="majorHAnsi" w:cstheme="majorBidi"/>
      <w:b/>
      <w:caps/>
      <w:color w:val="000000" w:themeColor="text1"/>
      <w:spacing w:val="10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25E3E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b/>
      <w:caps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93A"/>
    <w:pPr>
      <w:keepNext/>
      <w:keepLines/>
      <w:spacing w:before="160" w:after="80"/>
      <w:outlineLvl w:val="2"/>
    </w:pPr>
    <w:rPr>
      <w:rFonts w:eastAsiaTheme="majorEastAsia" w:cstheme="majorBidi"/>
      <w:color w:val="7C9163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C916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93A"/>
    <w:pPr>
      <w:keepNext/>
      <w:keepLines/>
      <w:spacing w:before="80" w:after="40"/>
      <w:outlineLvl w:val="4"/>
    </w:pPr>
    <w:rPr>
      <w:rFonts w:eastAsiaTheme="majorEastAsia" w:cstheme="majorBidi"/>
      <w:color w:val="7C916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E3E"/>
    <w:rPr>
      <w:rFonts w:asciiTheme="majorHAnsi" w:eastAsiaTheme="majorEastAsia" w:hAnsiTheme="majorHAnsi" w:cstheme="majorBidi"/>
      <w:b/>
      <w:caps/>
      <w:color w:val="000000" w:themeColor="text1"/>
      <w:spacing w:val="1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5E3E"/>
    <w:rPr>
      <w:rFonts w:asciiTheme="majorHAnsi" w:eastAsiaTheme="majorEastAsia" w:hAnsiTheme="majorHAnsi" w:cstheme="majorBidi"/>
      <w:b/>
      <w:caps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93A"/>
    <w:rPr>
      <w:rFonts w:eastAsiaTheme="majorEastAsia" w:cstheme="majorBidi"/>
      <w:color w:val="7C9163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93A"/>
    <w:rPr>
      <w:rFonts w:eastAsiaTheme="majorEastAsia" w:cstheme="majorBidi"/>
      <w:i/>
      <w:iCs/>
      <w:color w:val="7C9163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93A"/>
    <w:rPr>
      <w:rFonts w:eastAsiaTheme="majorEastAsia" w:cstheme="majorBidi"/>
      <w:color w:val="7C916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344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2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344"/>
    <w:rPr>
      <w:rFonts w:asciiTheme="majorHAnsi" w:eastAsiaTheme="majorEastAsia" w:hAnsiTheme="majorHAnsi" w:cstheme="majorBidi"/>
      <w:caps/>
      <w:spacing w:val="2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E3E"/>
    <w:pPr>
      <w:spacing w:after="0" w:line="240" w:lineRule="auto"/>
    </w:pPr>
    <w:rPr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A25E3E"/>
    <w:rPr>
      <w:sz w:val="36"/>
      <w:szCs w:val="36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E95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25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qFormat/>
    <w:rsid w:val="00E95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E9593A"/>
    <w:rPr>
      <w:i/>
      <w:iCs/>
      <w:color w:val="7C916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E9593A"/>
    <w:pPr>
      <w:pBdr>
        <w:top w:val="single" w:sz="4" w:space="10" w:color="7C9163" w:themeColor="accent1" w:themeShade="BF"/>
        <w:bottom w:val="single" w:sz="4" w:space="10" w:color="7C9163" w:themeColor="accent1" w:themeShade="BF"/>
      </w:pBdr>
      <w:spacing w:before="360" w:after="360"/>
      <w:ind w:left="864" w:right="864"/>
      <w:jc w:val="center"/>
    </w:pPr>
    <w:rPr>
      <w:i/>
      <w:iCs/>
      <w:color w:val="7C916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25E3E"/>
    <w:rPr>
      <w:i/>
      <w:iCs/>
      <w:color w:val="7C9163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E9593A"/>
    <w:rPr>
      <w:b/>
      <w:bCs/>
      <w:smallCaps/>
      <w:color w:val="7C9163" w:themeColor="accent1" w:themeShade="BF"/>
      <w:spacing w:val="5"/>
    </w:rPr>
  </w:style>
  <w:style w:type="table" w:styleId="TableGrid">
    <w:name w:val="Table Grid"/>
    <w:basedOn w:val="TableNormal"/>
    <w:uiPriority w:val="39"/>
    <w:rsid w:val="00E95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9593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E1750"/>
    <w:rPr>
      <w:color w:val="8E58B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E1750"/>
    <w:rPr>
      <w:color w:val="605E5C"/>
      <w:shd w:val="clear" w:color="auto" w:fill="E1DFDD"/>
    </w:rPr>
  </w:style>
  <w:style w:type="paragraph" w:customStyle="1" w:styleId="Dates">
    <w:name w:val="Dates"/>
    <w:basedOn w:val="Heading2"/>
    <w:qFormat/>
    <w:rsid w:val="00A25E3E"/>
    <w:pPr>
      <w:ind w:left="720"/>
    </w:pPr>
  </w:style>
  <w:style w:type="paragraph" w:styleId="ListBullet">
    <w:name w:val="List Bullet"/>
    <w:basedOn w:val="Normal"/>
    <w:uiPriority w:val="99"/>
    <w:rsid w:val="00A412FD"/>
    <w:pPr>
      <w:numPr>
        <w:numId w:val="2"/>
      </w:numPr>
      <w:spacing w:after="120" w:line="240" w:lineRule="auto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AD71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1AF"/>
  </w:style>
  <w:style w:type="paragraph" w:styleId="Footer">
    <w:name w:val="footer"/>
    <w:basedOn w:val="Normal"/>
    <w:link w:val="FooterChar"/>
    <w:uiPriority w:val="99"/>
    <w:unhideWhenUsed/>
    <w:rsid w:val="00AD71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1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tnoq\AppData\Roaming\Microsoft\Templates\Healthcare%20resume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196">
      <a:majorFont>
        <a:latin typeface="Open Sans SemiBold"/>
        <a:ea typeface=""/>
        <a:cs typeface=""/>
      </a:majorFont>
      <a:minorFont>
        <a:latin typeface="Open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9515FE-0F3D-4B99-9E4C-D69DC844CC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658961-B9CF-4F09-A5C4-866831C81B3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092A99A-15D0-48D3-936A-663B03AA3A8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Healthcare resume</Template>
  <TotalTime>166</TotalTime>
  <Pages>4</Pages>
  <Words>793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Noqu Tech</dc:creator>
  <cp:keywords/>
  <dc:description/>
  <cp:lastModifiedBy>Sakthivel K</cp:lastModifiedBy>
  <cp:revision>91</cp:revision>
  <dcterms:created xsi:type="dcterms:W3CDTF">2025-02-25T11:28:00Z</dcterms:created>
  <dcterms:modified xsi:type="dcterms:W3CDTF">2026-01-30T04:37:00Z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