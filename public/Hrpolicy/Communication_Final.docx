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1F79" w14:textId="77777777" w:rsidR="0053763E" w:rsidRDefault="00727AEB" w:rsidP="00820AE2">
      <w:pPr>
        <w:spacing w:before="120" w:after="24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Communication Policy</w:t>
      </w:r>
    </w:p>
    <w:p w14:paraId="38983295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Purpose</w:t>
      </w:r>
    </w:p>
    <w:p w14:paraId="41D95EDD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purpose of this policy is to establish clear and consistent standards for all forms of communication—both internal and external—conducted by employees on behalf of the organization.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aims to ensure that all communication reflects professionalism, maintains confidentiality, supports business objectives, and upholds the organization’s image and values.</w:t>
      </w:r>
    </w:p>
    <w:p w14:paraId="4B190ADE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Scope</w:t>
      </w:r>
    </w:p>
    <w:p w14:paraId="1AC2C489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policy applies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all employees, contractors, trainees, and consultants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the organization across all departments and business units.</w:t>
      </w:r>
    </w:p>
    <w:p w14:paraId="3CFA8619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governs all official communication conducted through, but not limited to:</w:t>
      </w:r>
    </w:p>
    <w:p w14:paraId="71F74E1D" w14:textId="77777777" w:rsidR="0053763E" w:rsidRDefault="00727AEB">
      <w:pPr>
        <w:pStyle w:val="ListParagraph"/>
        <w:numPr>
          <w:ilvl w:val="0"/>
          <w:numId w:val="2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Emails (official and business-related)</w:t>
      </w:r>
    </w:p>
    <w:p w14:paraId="377C90FE" w14:textId="77777777" w:rsidR="0053763E" w:rsidRDefault="00727AEB">
      <w:pPr>
        <w:pStyle w:val="ListParagraph"/>
        <w:numPr>
          <w:ilvl w:val="0"/>
          <w:numId w:val="2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Instant messaging platforms (e.g.,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Microsoft </w:t>
      </w:r>
      <w:r>
        <w:rPr>
          <w:rFonts w:ascii="Times New Roman" w:eastAsia="Times New Roman" w:hAnsi="Times New Roman" w:cs="Times New Roman"/>
          <w:sz w:val="24"/>
          <w:szCs w:val="24"/>
        </w:rPr>
        <w:t>Teams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E - Mail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work)</w:t>
      </w:r>
    </w:p>
    <w:p w14:paraId="40D32DD3" w14:textId="77777777" w:rsidR="0053763E" w:rsidRDefault="00727AEB">
      <w:pPr>
        <w:pStyle w:val="ListParagraph"/>
        <w:numPr>
          <w:ilvl w:val="0"/>
          <w:numId w:val="2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Telephone and mobile communication</w:t>
      </w:r>
    </w:p>
    <w:p w14:paraId="0091D16C" w14:textId="77777777" w:rsidR="0053763E" w:rsidRDefault="00727AEB">
      <w:pPr>
        <w:pStyle w:val="ListParagraph"/>
        <w:numPr>
          <w:ilvl w:val="0"/>
          <w:numId w:val="2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Video or teleconferencing tools</w:t>
      </w:r>
    </w:p>
    <w:p w14:paraId="751BC092" w14:textId="77777777" w:rsidR="0053763E" w:rsidRDefault="00727AEB">
      <w:pPr>
        <w:pStyle w:val="ListParagraph"/>
        <w:numPr>
          <w:ilvl w:val="0"/>
          <w:numId w:val="2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Written correspondence (letters, memos, circulars)</w:t>
      </w:r>
    </w:p>
    <w:p w14:paraId="44B7A4EA" w14:textId="77777777" w:rsidR="0053763E" w:rsidRDefault="00727AEB">
      <w:pPr>
        <w:pStyle w:val="ListParagraph"/>
        <w:numPr>
          <w:ilvl w:val="0"/>
          <w:numId w:val="2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External communication including media, vendors, and clients</w:t>
      </w:r>
    </w:p>
    <w:p w14:paraId="543E7E65" w14:textId="77777777" w:rsidR="0053763E" w:rsidRDefault="00727AEB">
      <w:pPr>
        <w:pStyle w:val="ListParagraph"/>
        <w:numPr>
          <w:ilvl w:val="0"/>
          <w:numId w:val="2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Social media communication related to the organization</w:t>
      </w:r>
    </w:p>
    <w:p w14:paraId="7C83DD47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Definitions</w:t>
      </w:r>
    </w:p>
    <w:p w14:paraId="69CCDEE8" w14:textId="77777777" w:rsidR="0053763E" w:rsidRDefault="00727AEB">
      <w:pPr>
        <w:pStyle w:val="ListParagraph"/>
        <w:numPr>
          <w:ilvl w:val="0"/>
          <w:numId w:val="3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Official Communication: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Any message, information, or document shared internally or externally in connection with the organization’s business operations.</w:t>
      </w:r>
    </w:p>
    <w:p w14:paraId="73905CB2" w14:textId="77777777" w:rsidR="0053763E" w:rsidRDefault="00727AEB">
      <w:pPr>
        <w:pStyle w:val="ListParagraph"/>
        <w:numPr>
          <w:ilvl w:val="0"/>
          <w:numId w:val="3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Internal Communication: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Communication between employees, teams, or departments within the organization.</w:t>
      </w:r>
    </w:p>
    <w:p w14:paraId="04410085" w14:textId="77777777" w:rsidR="0053763E" w:rsidRDefault="00727AEB">
      <w:pPr>
        <w:pStyle w:val="ListParagraph"/>
        <w:numPr>
          <w:ilvl w:val="0"/>
          <w:numId w:val="3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External Communication: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Communication with clients, vendors, government bodies, media, or the public.</w:t>
      </w:r>
    </w:p>
    <w:p w14:paraId="4CBD9880" w14:textId="77777777" w:rsidR="0053763E" w:rsidRDefault="00727AEB">
      <w:pPr>
        <w:pStyle w:val="ListParagraph"/>
        <w:numPr>
          <w:ilvl w:val="0"/>
          <w:numId w:val="3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 Information: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Any non-public information related to business operations, clients, projects, financial, employees, or intellectual property.</w:t>
      </w:r>
    </w:p>
    <w:p w14:paraId="20904A75" w14:textId="77777777" w:rsidR="0053763E" w:rsidRDefault="00727AEB">
      <w:pPr>
        <w:pStyle w:val="ListParagraph"/>
        <w:numPr>
          <w:ilvl w:val="0"/>
          <w:numId w:val="3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Channels: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All approved means of communication provided by the organization (email system, telephones, collaboration tools, etc.).</w:t>
      </w:r>
    </w:p>
    <w:p w14:paraId="5A8529D1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Policy Statement</w:t>
      </w:r>
    </w:p>
    <w:p w14:paraId="41A2236C" w14:textId="77777777" w:rsidR="0053763E" w:rsidRDefault="00727AEB">
      <w:pPr>
        <w:spacing w:before="12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organization promotes transparent, accurate, and professional communication that supports collaboration and enhances corporate reputation.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Employees are expected to communicate ethically, responsibly, and respectfully in all interactions, both within and outside the organization.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All communication must align with organizational values, confidentiality standards, and applicable laws.</w:t>
      </w:r>
    </w:p>
    <w:p w14:paraId="0435C0AD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Communication Guidelines</w:t>
      </w:r>
    </w:p>
    <w:p w14:paraId="1D2D698B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5.1 Internal Communication</w:t>
      </w:r>
    </w:p>
    <w:p w14:paraId="7236B1EA" w14:textId="77777777" w:rsidR="0053763E" w:rsidRDefault="00727AEB">
      <w:pPr>
        <w:pStyle w:val="ListParagraph"/>
        <w:numPr>
          <w:ilvl w:val="0"/>
          <w:numId w:val="4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official channels (company email, approved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platforms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Microsoft Teams)</w:t>
      </w:r>
      <w:r>
        <w:rPr>
          <w:rFonts w:ascii="Times New Roman" w:eastAsia="Times New Roman" w:hAnsi="Times New Roman" w:cs="Times New Roman"/>
          <w:sz w:val="24"/>
          <w:szCs w:val="24"/>
        </w:rPr>
        <w:t>) for all business-related communications.</w:t>
      </w:r>
    </w:p>
    <w:p w14:paraId="37545598" w14:textId="77777777" w:rsidR="0053763E" w:rsidRDefault="00727AEB">
      <w:pPr>
        <w:pStyle w:val="ListParagraph"/>
        <w:numPr>
          <w:ilvl w:val="0"/>
          <w:numId w:val="4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 a professional tone, clarity, and accuracy in messages.</w:t>
      </w:r>
    </w:p>
    <w:p w14:paraId="39647E2A" w14:textId="77777777" w:rsidR="0053763E" w:rsidRDefault="00727AEB">
      <w:pPr>
        <w:pStyle w:val="ListParagraph"/>
        <w:numPr>
          <w:ilvl w:val="0"/>
          <w:numId w:val="4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Avoid sharing sensitive or confidential information on unauthorized platforms.</w:t>
      </w:r>
    </w:p>
    <w:p w14:paraId="5F48D1D8" w14:textId="77777777" w:rsidR="0053763E" w:rsidRDefault="00727AEB">
      <w:pPr>
        <w:pStyle w:val="ListParagraph"/>
        <w:numPr>
          <w:ilvl w:val="0"/>
          <w:numId w:val="4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Respect hierarchy and organizational protocols when communicating with senior leadership or cross-functional teams.</w:t>
      </w:r>
    </w:p>
    <w:p w14:paraId="07A73B57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5.2 External Communication</w:t>
      </w:r>
    </w:p>
    <w:p w14:paraId="359C335A" w14:textId="77777777" w:rsidR="0053763E" w:rsidRDefault="00727AEB">
      <w:pPr>
        <w:pStyle w:val="ListParagraph"/>
        <w:numPr>
          <w:ilvl w:val="0"/>
          <w:numId w:val="5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Only employees authorized by management may represent or communicate on behalf of the organization to external parties.</w:t>
      </w:r>
    </w:p>
    <w:p w14:paraId="446AC6C2" w14:textId="77777777" w:rsidR="0053763E" w:rsidRDefault="00727AEB">
      <w:pPr>
        <w:pStyle w:val="ListParagraph"/>
        <w:numPr>
          <w:ilvl w:val="0"/>
          <w:numId w:val="5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All media communication, press releases, or public statements must be routed through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Communications / HR Department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57C9C1" w14:textId="77777777" w:rsidR="0053763E" w:rsidRDefault="00727AEB">
      <w:pPr>
        <w:pStyle w:val="ListParagraph"/>
        <w:numPr>
          <w:ilvl w:val="0"/>
          <w:numId w:val="5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Client or vendor-related communication must be courteous, factual, and free from personal opinions.</w:t>
      </w:r>
    </w:p>
    <w:p w14:paraId="75E3E3AD" w14:textId="77777777" w:rsidR="0053763E" w:rsidRDefault="00727AEB">
      <w:pPr>
        <w:pStyle w:val="ListParagraph"/>
        <w:numPr>
          <w:ilvl w:val="0"/>
          <w:numId w:val="5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disclose internal information, project details, or confidential data without prior written approval.</w:t>
      </w:r>
    </w:p>
    <w:p w14:paraId="42A259A3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5.3 Email Usage</w:t>
      </w:r>
    </w:p>
    <w:p w14:paraId="69558A5E" w14:textId="77777777" w:rsidR="0053763E" w:rsidRDefault="00727AEB">
      <w:pPr>
        <w:pStyle w:val="ListParagraph"/>
        <w:numPr>
          <w:ilvl w:val="0"/>
          <w:numId w:val="6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your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official email 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all business correspondence.</w:t>
      </w:r>
    </w:p>
    <w:p w14:paraId="11AA3548" w14:textId="77777777" w:rsidR="0053763E" w:rsidRDefault="00727AEB">
      <w:pPr>
        <w:pStyle w:val="ListParagraph"/>
        <w:numPr>
          <w:ilvl w:val="0"/>
          <w:numId w:val="6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subject lines, greetings, and signatures are professional and relevant.</w:t>
      </w:r>
    </w:p>
    <w:p w14:paraId="49CACBAB" w14:textId="77777777" w:rsidR="0053763E" w:rsidRDefault="00727AEB">
      <w:pPr>
        <w:pStyle w:val="ListParagraph"/>
        <w:numPr>
          <w:ilvl w:val="0"/>
          <w:numId w:val="6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Avoid excessive use of “Reply All” and unnecessary copying of unrelated recipients.</w:t>
      </w:r>
    </w:p>
    <w:p w14:paraId="03F44806" w14:textId="77777777" w:rsidR="0053763E" w:rsidRDefault="00727AEB">
      <w:pPr>
        <w:pStyle w:val="ListParagraph"/>
        <w:numPr>
          <w:ilvl w:val="0"/>
          <w:numId w:val="6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send offensive, discriminatory, or inappropriate content.</w:t>
      </w:r>
    </w:p>
    <w:p w14:paraId="4D7BCD0B" w14:textId="77777777" w:rsidR="0053763E" w:rsidRDefault="00727AEB">
      <w:pPr>
        <w:pStyle w:val="ListParagraph"/>
        <w:numPr>
          <w:ilvl w:val="0"/>
          <w:numId w:val="6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Confidential information must be marked appropriately (e.g., “Confidential” or “Internal Use Only”).</w:t>
      </w:r>
    </w:p>
    <w:p w14:paraId="2176080C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5.4 Instant Messaging and Collaboration Tools</w:t>
      </w:r>
    </w:p>
    <w:p w14:paraId="481F8129" w14:textId="77777777" w:rsidR="0053763E" w:rsidRDefault="00727AEB">
      <w:pPr>
        <w:pStyle w:val="ListParagraph"/>
        <w:numPr>
          <w:ilvl w:val="0"/>
          <w:numId w:val="7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instant messaging tools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(Microsoft Teams) </w:t>
      </w:r>
      <w:r>
        <w:rPr>
          <w:rFonts w:ascii="Times New Roman" w:eastAsia="Times New Roman" w:hAnsi="Times New Roman" w:cs="Times New Roman"/>
          <w:sz w:val="24"/>
          <w:szCs w:val="24"/>
        </w:rPr>
        <w:t>for quick business communication.</w:t>
      </w:r>
    </w:p>
    <w:p w14:paraId="7BAAE2B3" w14:textId="77777777" w:rsidR="0053763E" w:rsidRDefault="00727AEB">
      <w:pPr>
        <w:pStyle w:val="ListParagraph"/>
        <w:numPr>
          <w:ilvl w:val="0"/>
          <w:numId w:val="7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Avoid casual, unprofessional, or non-work-related discussions in official chat groups.</w:t>
      </w:r>
    </w:p>
    <w:p w14:paraId="65C7E0F0" w14:textId="77777777" w:rsidR="0053763E" w:rsidRDefault="00727AEB">
      <w:pPr>
        <w:pStyle w:val="ListParagraph"/>
        <w:numPr>
          <w:ilvl w:val="0"/>
          <w:numId w:val="7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share sensitive documents or screenshots without authorization.</w:t>
      </w:r>
    </w:p>
    <w:p w14:paraId="400D5764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5.5 Telephone and Video Communication</w:t>
      </w:r>
    </w:p>
    <w:p w14:paraId="5ADE6900" w14:textId="77777777" w:rsidR="0053763E" w:rsidRDefault="00727AEB">
      <w:pPr>
        <w:pStyle w:val="ListParagraph"/>
        <w:numPr>
          <w:ilvl w:val="0"/>
          <w:numId w:val="8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All Official communications (Including Client/Candidate/Vendor Calls and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Followups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 should be handled through Official Contact Numbers only.</w:t>
      </w:r>
    </w:p>
    <w:p w14:paraId="216EFE64" w14:textId="77777777" w:rsidR="0053763E" w:rsidRDefault="00727AEB">
      <w:pPr>
        <w:pStyle w:val="ListParagraph"/>
        <w:numPr>
          <w:ilvl w:val="0"/>
          <w:numId w:val="8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Personal Contact numbers should not be shared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Client/Vendor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at any situation.</w:t>
      </w:r>
    </w:p>
    <w:p w14:paraId="3A22108E" w14:textId="77777777" w:rsidR="0053763E" w:rsidRDefault="00727AEB">
      <w:pPr>
        <w:pStyle w:val="ListParagraph"/>
        <w:numPr>
          <w:ilvl w:val="0"/>
          <w:numId w:val="8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 a courteous and professional tone during calls or video meetings.</w:t>
      </w:r>
    </w:p>
    <w:p w14:paraId="47E1E357" w14:textId="77777777" w:rsidR="0053763E" w:rsidRDefault="00727AEB">
      <w:pPr>
        <w:pStyle w:val="ListParagraph"/>
        <w:numPr>
          <w:ilvl w:val="0"/>
          <w:numId w:val="8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record calls or meetings without consent.</w:t>
      </w:r>
    </w:p>
    <w:p w14:paraId="3FDB4C95" w14:textId="77777777" w:rsidR="0053763E" w:rsidRDefault="00727AEB">
      <w:pPr>
        <w:pStyle w:val="ListParagraph"/>
        <w:numPr>
          <w:ilvl w:val="0"/>
          <w:numId w:val="8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that meeting backgrounds and attire are appropriate for professional settings.</w:t>
      </w:r>
    </w:p>
    <w:p w14:paraId="5B15D103" w14:textId="77777777" w:rsidR="0053763E" w:rsidRDefault="0053763E">
      <w:pPr>
        <w:pStyle w:val="ListParagraph"/>
        <w:spacing w:before="120" w:after="240" w:line="276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00349B" w14:textId="77777777" w:rsidR="0053763E" w:rsidRDefault="0053763E">
      <w:pPr>
        <w:pStyle w:val="ListParagraph"/>
        <w:spacing w:before="120" w:after="240" w:line="276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EF1A50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5.6 Social Media and Public Platforms</w:t>
      </w:r>
    </w:p>
    <w:p w14:paraId="70D16094" w14:textId="77777777" w:rsidR="0053763E" w:rsidRDefault="00727AEB">
      <w:pPr>
        <w:pStyle w:val="ListParagraph"/>
        <w:numPr>
          <w:ilvl w:val="0"/>
          <w:numId w:val="9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Employees shall not post, comment, or share any content on social media that may damage the organization’s reputation or disclose internal information.</w:t>
      </w:r>
    </w:p>
    <w:p w14:paraId="2B72EECD" w14:textId="77777777" w:rsidR="0053763E" w:rsidRDefault="00727AEB">
      <w:pPr>
        <w:pStyle w:val="ListParagraph"/>
        <w:numPr>
          <w:ilvl w:val="0"/>
          <w:numId w:val="9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Public opinions related to the company, its clients, or its policies must only be shared with prior approval from HR or Corporate Communications.</w:t>
      </w:r>
    </w:p>
    <w:p w14:paraId="761969F2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Confidentiality and Data Protection</w:t>
      </w:r>
    </w:p>
    <w:p w14:paraId="48025722" w14:textId="77777777" w:rsidR="0053763E" w:rsidRDefault="00727AEB">
      <w:pPr>
        <w:pStyle w:val="ListParagraph"/>
        <w:numPr>
          <w:ilvl w:val="0"/>
          <w:numId w:val="10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All communication must adhere to the organization’s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Confidentiality and Data Privacy Policies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D594B0" w14:textId="77777777" w:rsidR="0053763E" w:rsidRDefault="00727AEB">
      <w:pPr>
        <w:pStyle w:val="ListParagraph"/>
        <w:numPr>
          <w:ilvl w:val="0"/>
          <w:numId w:val="10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Employees must refrain from disclosing internal documents, client data, or trade secrets through any medium without proper authorization.</w:t>
      </w:r>
    </w:p>
    <w:p w14:paraId="48B5D58A" w14:textId="77777777" w:rsidR="0053763E" w:rsidRDefault="00727AEB">
      <w:pPr>
        <w:pStyle w:val="ListParagraph"/>
        <w:numPr>
          <w:ilvl w:val="0"/>
          <w:numId w:val="10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Any accidental or unauthorized information disclosure must be immediately reported to the HR or Compliance Department.</w:t>
      </w:r>
    </w:p>
    <w:p w14:paraId="02CDF26B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Compliance and Monitoring</w:t>
      </w:r>
    </w:p>
    <w:p w14:paraId="31D999D6" w14:textId="77777777" w:rsidR="0053763E" w:rsidRDefault="00727AEB">
      <w:pPr>
        <w:pStyle w:val="ListParagraph"/>
        <w:numPr>
          <w:ilvl w:val="0"/>
          <w:numId w:val="11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organization reserves the right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monitor official communication systems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(email, internet usage, messaging platforms) to ensure compliance with this policy.</w:t>
      </w:r>
    </w:p>
    <w:p w14:paraId="03EF6B9C" w14:textId="77777777" w:rsidR="0053763E" w:rsidRDefault="00727AEB">
      <w:pPr>
        <w:pStyle w:val="ListParagraph"/>
        <w:numPr>
          <w:ilvl w:val="0"/>
          <w:numId w:val="11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Monitoring will be conducted ethically, maintaining respect for privacy within the limits of law and company policy.</w:t>
      </w:r>
    </w:p>
    <w:p w14:paraId="12FFE105" w14:textId="77777777" w:rsidR="0053763E" w:rsidRDefault="00727AEB">
      <w:pPr>
        <w:pStyle w:val="ListParagraph"/>
        <w:numPr>
          <w:ilvl w:val="0"/>
          <w:numId w:val="11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Non-compliance with communication standards may result in disciplinary action, up to and including termination.</w:t>
      </w:r>
    </w:p>
    <w:p w14:paraId="7D6829C5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 Roles and Responsibilities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6315"/>
      </w:tblGrid>
      <w:tr w:rsidR="0053763E" w14:paraId="61D5634B" w14:textId="77777777">
        <w:trPr>
          <w:trHeight w:val="300"/>
        </w:trPr>
        <w:tc>
          <w:tcPr>
            <w:tcW w:w="3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176A2C" w14:textId="77777777" w:rsidR="0053763E" w:rsidRDefault="00727AEB">
            <w:pPr>
              <w:spacing w:before="120"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/ Department</w:t>
            </w:r>
          </w:p>
        </w:tc>
        <w:tc>
          <w:tcPr>
            <w:tcW w:w="6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50DA59" w14:textId="77777777" w:rsidR="0053763E" w:rsidRDefault="00727AEB">
            <w:pPr>
              <w:spacing w:before="120"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</w:tr>
      <w:tr w:rsidR="0053763E" w14:paraId="1FC73981" w14:textId="77777777">
        <w:trPr>
          <w:trHeight w:val="300"/>
        </w:trPr>
        <w:tc>
          <w:tcPr>
            <w:tcW w:w="3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4F21B7" w14:textId="77777777" w:rsidR="0053763E" w:rsidRDefault="00727AEB">
            <w:pPr>
              <w:spacing w:before="120" w:after="24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Employees</w:t>
            </w:r>
          </w:p>
        </w:tc>
        <w:tc>
          <w:tcPr>
            <w:tcW w:w="6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D51C8" w14:textId="77777777" w:rsidR="0053763E" w:rsidRDefault="00727AEB">
            <w:pPr>
              <w:spacing w:before="120" w:after="2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Adhere to professional communication practices, maintain confidentiality, and use approved channels responsibly.</w:t>
            </w:r>
          </w:p>
        </w:tc>
      </w:tr>
      <w:tr w:rsidR="0053763E" w14:paraId="6080A0DC" w14:textId="77777777">
        <w:trPr>
          <w:trHeight w:val="300"/>
        </w:trPr>
        <w:tc>
          <w:tcPr>
            <w:tcW w:w="3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F5C728" w14:textId="77777777" w:rsidR="0053763E" w:rsidRDefault="00727AEB">
            <w:pPr>
              <w:spacing w:before="120" w:after="24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Managers / Department Heads</w:t>
            </w:r>
          </w:p>
        </w:tc>
        <w:tc>
          <w:tcPr>
            <w:tcW w:w="6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E61356" w14:textId="77777777" w:rsidR="0053763E" w:rsidRDefault="00727AEB">
            <w:pPr>
              <w:spacing w:before="120" w:after="2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Ensure team members follow communication protocols and address issues of misuse promptly.</w:t>
            </w:r>
          </w:p>
        </w:tc>
      </w:tr>
      <w:tr w:rsidR="0053763E" w14:paraId="645E5F4A" w14:textId="77777777">
        <w:trPr>
          <w:trHeight w:val="300"/>
        </w:trPr>
        <w:tc>
          <w:tcPr>
            <w:tcW w:w="3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7F0DD" w14:textId="77777777" w:rsidR="0053763E" w:rsidRDefault="00727AEB">
            <w:pPr>
              <w:spacing w:before="120" w:after="24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Human Resources</w:t>
            </w:r>
          </w:p>
        </w:tc>
        <w:tc>
          <w:tcPr>
            <w:tcW w:w="6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D01910" w14:textId="77777777" w:rsidR="0053763E" w:rsidRDefault="00727AEB">
            <w:pPr>
              <w:spacing w:before="120" w:after="2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Communicate with the policy, conduct awareness sessions, and handle disciplinary actions related to violations.</w:t>
            </w:r>
          </w:p>
        </w:tc>
      </w:tr>
      <w:tr w:rsidR="0053763E" w14:paraId="6C20D7A7" w14:textId="77777777">
        <w:trPr>
          <w:trHeight w:val="300"/>
        </w:trPr>
        <w:tc>
          <w:tcPr>
            <w:tcW w:w="3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7A89FB" w14:textId="77777777" w:rsidR="0053763E" w:rsidRDefault="00727AEB">
            <w:pPr>
              <w:spacing w:before="120" w:after="24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Corporate Communications / IT Department</w:t>
            </w:r>
          </w:p>
        </w:tc>
        <w:tc>
          <w:tcPr>
            <w:tcW w:w="6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C0B78" w14:textId="77777777" w:rsidR="0053763E" w:rsidRDefault="00727AEB">
            <w:pPr>
              <w:spacing w:before="120" w:after="2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 and secure communication systems, monitor compliance, and issue official external communications.</w:t>
            </w:r>
          </w:p>
        </w:tc>
      </w:tr>
    </w:tbl>
    <w:p w14:paraId="42FE126F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 Violations and Disciplinary Actions</w:t>
      </w:r>
    </w:p>
    <w:p w14:paraId="28161467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Violations of this policy, including misuse of communication channels, sharing of confidential data, or inappropriate behavior in communication, may result in disciplinary action such as:</w:t>
      </w:r>
    </w:p>
    <w:p w14:paraId="7219725B" w14:textId="77777777" w:rsidR="0053763E" w:rsidRDefault="0053763E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44FD13" w14:textId="77777777" w:rsidR="0053763E" w:rsidRDefault="00727AEB">
      <w:pPr>
        <w:pStyle w:val="ListParagraph"/>
        <w:numPr>
          <w:ilvl w:val="0"/>
          <w:numId w:val="12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Written warning;</w:t>
      </w:r>
    </w:p>
    <w:p w14:paraId="52ADB105" w14:textId="77777777" w:rsidR="0053763E" w:rsidRDefault="00727AEB">
      <w:pPr>
        <w:pStyle w:val="ListParagraph"/>
        <w:numPr>
          <w:ilvl w:val="0"/>
          <w:numId w:val="12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Suspension of communication privileges;</w:t>
      </w:r>
    </w:p>
    <w:p w14:paraId="6C6CF4F7" w14:textId="77777777" w:rsidR="0053763E" w:rsidRDefault="00727AEB">
      <w:pPr>
        <w:pStyle w:val="ListParagraph"/>
        <w:numPr>
          <w:ilvl w:val="0"/>
          <w:numId w:val="12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Disciplinary or legal proceedings, depending on the severity of the violation.</w:t>
      </w:r>
    </w:p>
    <w:p w14:paraId="2AFE9401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Policy Review and Amendment</w:t>
      </w:r>
    </w:p>
    <w:p w14:paraId="0380AFFA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policy shall be reviewed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annually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as required by changes in organizational structure, technology, or regulatory standards. </w:t>
      </w:r>
    </w:p>
    <w:p w14:paraId="7AEBB37A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Any amendments must be approved by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Head of Human Resources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Managing Director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514F39" w14:textId="77777777" w:rsidR="0053763E" w:rsidRDefault="00727AEB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Effective Date</w:t>
      </w:r>
    </w:p>
    <w:p w14:paraId="2D5919F2" w14:textId="77777777" w:rsidR="0053763E" w:rsidRDefault="00727AEB">
      <w:pPr>
        <w:spacing w:before="120" w:after="240" w:line="276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policy is effective from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[____________]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supersedes all previous communication-related directives or circulars.</w:t>
      </w:r>
    </w:p>
    <w:p w14:paraId="4E452364" w14:textId="77777777" w:rsidR="0053763E" w:rsidRDefault="0053763E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6BA24C" w14:textId="77777777" w:rsidR="0053763E" w:rsidRDefault="00727AEB">
      <w:pPr>
        <w:spacing w:before="12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Approved By:</w:t>
      </w:r>
      <w: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[Name]</w:t>
      </w:r>
      <w: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Managing Director / Head of HR</w:t>
      </w:r>
      <w: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[__________]</w:t>
      </w:r>
    </w:p>
    <w:p w14:paraId="353E17D3" w14:textId="77777777" w:rsidR="0053763E" w:rsidRDefault="0053763E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53763E">
      <w:pgSz w:w="12240" w:h="15840"/>
      <w:pgMar w:top="1008" w:right="1166" w:bottom="432" w:left="1166" w:header="720" w:footer="720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3769F" w14:textId="77777777" w:rsidR="00727AEB" w:rsidRDefault="00727AEB">
      <w:pPr>
        <w:spacing w:line="240" w:lineRule="auto"/>
      </w:pPr>
      <w:r>
        <w:separator/>
      </w:r>
    </w:p>
  </w:endnote>
  <w:endnote w:type="continuationSeparator" w:id="0">
    <w:p w14:paraId="59817863" w14:textId="77777777" w:rsidR="00727AEB" w:rsidRDefault="00727A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altName w:val="SimSun"/>
    <w:charset w:val="00"/>
    <w:family w:val="swiss"/>
    <w:pitch w:val="variable"/>
    <w:sig w:usb0="E00002EF" w:usb1="4000205B" w:usb2="00000028" w:usb3="00000000" w:csb0="0000019F" w:csb1="00000000"/>
  </w:font>
  <w:font w:name="Open Sans SemiBold">
    <w:altName w:val="Segoe Print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73A3E" w14:textId="77777777" w:rsidR="00727AEB" w:rsidRDefault="00727AEB">
      <w:pPr>
        <w:spacing w:after="0"/>
      </w:pPr>
      <w:r>
        <w:separator/>
      </w:r>
    </w:p>
  </w:footnote>
  <w:footnote w:type="continuationSeparator" w:id="0">
    <w:p w14:paraId="120431D3" w14:textId="77777777" w:rsidR="00727AEB" w:rsidRDefault="00727A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</w:abstractNum>
  <w:abstractNum w:abstractNumId="1" w15:restartNumberingAfterBreak="0">
    <w:nsid w:val="09362897"/>
    <w:multiLevelType w:val="multilevel"/>
    <w:tmpl w:val="0936289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81206"/>
    <w:multiLevelType w:val="multilevel"/>
    <w:tmpl w:val="25B812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9FB00"/>
    <w:multiLevelType w:val="multilevel"/>
    <w:tmpl w:val="2769FB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5408D"/>
    <w:multiLevelType w:val="multilevel"/>
    <w:tmpl w:val="2AD5408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E310E"/>
    <w:multiLevelType w:val="multilevel"/>
    <w:tmpl w:val="375E31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2AE32"/>
    <w:multiLevelType w:val="multilevel"/>
    <w:tmpl w:val="3792AE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39FF1B"/>
    <w:multiLevelType w:val="multilevel"/>
    <w:tmpl w:val="4139FF1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013A5"/>
    <w:multiLevelType w:val="multilevel"/>
    <w:tmpl w:val="419013A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F02D5"/>
    <w:multiLevelType w:val="multilevel"/>
    <w:tmpl w:val="49BF02D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E3D70"/>
    <w:multiLevelType w:val="multilevel"/>
    <w:tmpl w:val="65BE3D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C1B746"/>
    <w:multiLevelType w:val="multilevel"/>
    <w:tmpl w:val="65C1B7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385762">
    <w:abstractNumId w:val="0"/>
  </w:num>
  <w:num w:numId="2" w16cid:durableId="1050149036">
    <w:abstractNumId w:val="9"/>
  </w:num>
  <w:num w:numId="3" w16cid:durableId="1002969040">
    <w:abstractNumId w:val="6"/>
  </w:num>
  <w:num w:numId="4" w16cid:durableId="701976050">
    <w:abstractNumId w:val="5"/>
  </w:num>
  <w:num w:numId="5" w16cid:durableId="115879170">
    <w:abstractNumId w:val="7"/>
  </w:num>
  <w:num w:numId="6" w16cid:durableId="1245841429">
    <w:abstractNumId w:val="4"/>
  </w:num>
  <w:num w:numId="7" w16cid:durableId="470101430">
    <w:abstractNumId w:val="11"/>
  </w:num>
  <w:num w:numId="8" w16cid:durableId="1052581839">
    <w:abstractNumId w:val="8"/>
  </w:num>
  <w:num w:numId="9" w16cid:durableId="424036985">
    <w:abstractNumId w:val="10"/>
  </w:num>
  <w:num w:numId="10" w16cid:durableId="1654328627">
    <w:abstractNumId w:val="1"/>
  </w:num>
  <w:num w:numId="11" w16cid:durableId="2972396">
    <w:abstractNumId w:val="3"/>
  </w:num>
  <w:num w:numId="12" w16cid:durableId="1233928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B8B"/>
    <w:rsid w:val="00017F9F"/>
    <w:rsid w:val="000218CE"/>
    <w:rsid w:val="0003194C"/>
    <w:rsid w:val="0003289E"/>
    <w:rsid w:val="00034760"/>
    <w:rsid w:val="00035370"/>
    <w:rsid w:val="0003572A"/>
    <w:rsid w:val="000362C5"/>
    <w:rsid w:val="000548A7"/>
    <w:rsid w:val="00060636"/>
    <w:rsid w:val="000678CD"/>
    <w:rsid w:val="0008347A"/>
    <w:rsid w:val="00086297"/>
    <w:rsid w:val="00090115"/>
    <w:rsid w:val="000950AB"/>
    <w:rsid w:val="000A2864"/>
    <w:rsid w:val="000A750E"/>
    <w:rsid w:val="000B7837"/>
    <w:rsid w:val="000C47FD"/>
    <w:rsid w:val="000C4C3E"/>
    <w:rsid w:val="000C67BE"/>
    <w:rsid w:val="000C7492"/>
    <w:rsid w:val="000D19D3"/>
    <w:rsid w:val="000D3831"/>
    <w:rsid w:val="000D6479"/>
    <w:rsid w:val="000E2CA1"/>
    <w:rsid w:val="000F49DA"/>
    <w:rsid w:val="000F6675"/>
    <w:rsid w:val="001113BC"/>
    <w:rsid w:val="00117CBC"/>
    <w:rsid w:val="00124619"/>
    <w:rsid w:val="00127691"/>
    <w:rsid w:val="00142F85"/>
    <w:rsid w:val="00165FF6"/>
    <w:rsid w:val="00176B1A"/>
    <w:rsid w:val="00194CED"/>
    <w:rsid w:val="001B4C7A"/>
    <w:rsid w:val="001B5CDB"/>
    <w:rsid w:val="001C71B9"/>
    <w:rsid w:val="00217A25"/>
    <w:rsid w:val="00227B11"/>
    <w:rsid w:val="00227EE3"/>
    <w:rsid w:val="00232CA7"/>
    <w:rsid w:val="00243B4E"/>
    <w:rsid w:val="00257422"/>
    <w:rsid w:val="00262863"/>
    <w:rsid w:val="00265E69"/>
    <w:rsid w:val="00271033"/>
    <w:rsid w:val="0027297F"/>
    <w:rsid w:val="0027475B"/>
    <w:rsid w:val="002917AB"/>
    <w:rsid w:val="00295F3F"/>
    <w:rsid w:val="002A1024"/>
    <w:rsid w:val="002A62FE"/>
    <w:rsid w:val="002A63C4"/>
    <w:rsid w:val="002B3158"/>
    <w:rsid w:val="002B687A"/>
    <w:rsid w:val="002C6D02"/>
    <w:rsid w:val="002F1207"/>
    <w:rsid w:val="002F6A5E"/>
    <w:rsid w:val="00306AE1"/>
    <w:rsid w:val="00311E9A"/>
    <w:rsid w:val="003128C0"/>
    <w:rsid w:val="00313B3E"/>
    <w:rsid w:val="0031534E"/>
    <w:rsid w:val="00322948"/>
    <w:rsid w:val="00325866"/>
    <w:rsid w:val="00326199"/>
    <w:rsid w:val="00345098"/>
    <w:rsid w:val="00347453"/>
    <w:rsid w:val="00347803"/>
    <w:rsid w:val="00353762"/>
    <w:rsid w:val="003665DD"/>
    <w:rsid w:val="0036699B"/>
    <w:rsid w:val="00383D3E"/>
    <w:rsid w:val="00392C66"/>
    <w:rsid w:val="003B446B"/>
    <w:rsid w:val="003D590E"/>
    <w:rsid w:val="003D69A3"/>
    <w:rsid w:val="003E28BE"/>
    <w:rsid w:val="003F469E"/>
    <w:rsid w:val="003F6F52"/>
    <w:rsid w:val="0040007D"/>
    <w:rsid w:val="0040298B"/>
    <w:rsid w:val="00411C35"/>
    <w:rsid w:val="0041656D"/>
    <w:rsid w:val="004229EA"/>
    <w:rsid w:val="00424AD7"/>
    <w:rsid w:val="00433C45"/>
    <w:rsid w:val="00434271"/>
    <w:rsid w:val="00434CCF"/>
    <w:rsid w:val="00465390"/>
    <w:rsid w:val="00467572"/>
    <w:rsid w:val="00467B3E"/>
    <w:rsid w:val="004705F0"/>
    <w:rsid w:val="004714A0"/>
    <w:rsid w:val="00472F1C"/>
    <w:rsid w:val="0047351C"/>
    <w:rsid w:val="00491879"/>
    <w:rsid w:val="00496FAD"/>
    <w:rsid w:val="004A1232"/>
    <w:rsid w:val="004A1C63"/>
    <w:rsid w:val="004A67BE"/>
    <w:rsid w:val="004B2815"/>
    <w:rsid w:val="004B2D1F"/>
    <w:rsid w:val="004C2A58"/>
    <w:rsid w:val="004C5817"/>
    <w:rsid w:val="00507704"/>
    <w:rsid w:val="0051211B"/>
    <w:rsid w:val="005244E6"/>
    <w:rsid w:val="00526CB8"/>
    <w:rsid w:val="00536A26"/>
    <w:rsid w:val="005370CD"/>
    <w:rsid w:val="0053763E"/>
    <w:rsid w:val="0053777A"/>
    <w:rsid w:val="00547C94"/>
    <w:rsid w:val="00550043"/>
    <w:rsid w:val="00551D67"/>
    <w:rsid w:val="00587A91"/>
    <w:rsid w:val="005B5BFF"/>
    <w:rsid w:val="005C5E4A"/>
    <w:rsid w:val="005D7FD0"/>
    <w:rsid w:val="005E1C10"/>
    <w:rsid w:val="005F301E"/>
    <w:rsid w:val="005F7F6C"/>
    <w:rsid w:val="0060377B"/>
    <w:rsid w:val="006119D2"/>
    <w:rsid w:val="00623305"/>
    <w:rsid w:val="00630AFE"/>
    <w:rsid w:val="00646D2F"/>
    <w:rsid w:val="00653525"/>
    <w:rsid w:val="006678C0"/>
    <w:rsid w:val="006833D5"/>
    <w:rsid w:val="006834AE"/>
    <w:rsid w:val="006A30A3"/>
    <w:rsid w:val="006A5213"/>
    <w:rsid w:val="006B3D76"/>
    <w:rsid w:val="006B612B"/>
    <w:rsid w:val="006B71AE"/>
    <w:rsid w:val="006D1C16"/>
    <w:rsid w:val="006D4180"/>
    <w:rsid w:val="006D4DA6"/>
    <w:rsid w:val="006D7C78"/>
    <w:rsid w:val="006E1346"/>
    <w:rsid w:val="006E1FB7"/>
    <w:rsid w:val="006F3E24"/>
    <w:rsid w:val="006F79B2"/>
    <w:rsid w:val="007026A9"/>
    <w:rsid w:val="00704A44"/>
    <w:rsid w:val="00710CBF"/>
    <w:rsid w:val="00725BE3"/>
    <w:rsid w:val="00727AEB"/>
    <w:rsid w:val="00735040"/>
    <w:rsid w:val="0074355A"/>
    <w:rsid w:val="007652A9"/>
    <w:rsid w:val="00770E70"/>
    <w:rsid w:val="00773F9B"/>
    <w:rsid w:val="00790D2B"/>
    <w:rsid w:val="00797B7F"/>
    <w:rsid w:val="007A5C6B"/>
    <w:rsid w:val="007A72C7"/>
    <w:rsid w:val="007B37DC"/>
    <w:rsid w:val="007D118D"/>
    <w:rsid w:val="007D1B22"/>
    <w:rsid w:val="007E1750"/>
    <w:rsid w:val="007F1DA0"/>
    <w:rsid w:val="00802180"/>
    <w:rsid w:val="00803FC6"/>
    <w:rsid w:val="00815D9C"/>
    <w:rsid w:val="00820AE2"/>
    <w:rsid w:val="0082582D"/>
    <w:rsid w:val="008332A6"/>
    <w:rsid w:val="00853858"/>
    <w:rsid w:val="00857344"/>
    <w:rsid w:val="008577B2"/>
    <w:rsid w:val="00865B43"/>
    <w:rsid w:val="00866F2F"/>
    <w:rsid w:val="00873CC8"/>
    <w:rsid w:val="00896C36"/>
    <w:rsid w:val="008B03F9"/>
    <w:rsid w:val="008B12CA"/>
    <w:rsid w:val="008B7338"/>
    <w:rsid w:val="00901669"/>
    <w:rsid w:val="00901F78"/>
    <w:rsid w:val="0090243F"/>
    <w:rsid w:val="00903B66"/>
    <w:rsid w:val="00905113"/>
    <w:rsid w:val="00936BF4"/>
    <w:rsid w:val="009429C2"/>
    <w:rsid w:val="00954C75"/>
    <w:rsid w:val="00960754"/>
    <w:rsid w:val="00974075"/>
    <w:rsid w:val="009753EA"/>
    <w:rsid w:val="00987CBA"/>
    <w:rsid w:val="00991CBC"/>
    <w:rsid w:val="009A0F68"/>
    <w:rsid w:val="009A776D"/>
    <w:rsid w:val="009E1007"/>
    <w:rsid w:val="009F69D6"/>
    <w:rsid w:val="00A158B7"/>
    <w:rsid w:val="00A16321"/>
    <w:rsid w:val="00A20926"/>
    <w:rsid w:val="00A25E3E"/>
    <w:rsid w:val="00A30130"/>
    <w:rsid w:val="00A412FD"/>
    <w:rsid w:val="00A42C0B"/>
    <w:rsid w:val="00A447BD"/>
    <w:rsid w:val="00A50B3C"/>
    <w:rsid w:val="00A670C9"/>
    <w:rsid w:val="00A76FAE"/>
    <w:rsid w:val="00A83615"/>
    <w:rsid w:val="00A870B7"/>
    <w:rsid w:val="00A90CD7"/>
    <w:rsid w:val="00A94B61"/>
    <w:rsid w:val="00AC34CD"/>
    <w:rsid w:val="00AF3F44"/>
    <w:rsid w:val="00B02BE8"/>
    <w:rsid w:val="00B13DA5"/>
    <w:rsid w:val="00B14BB7"/>
    <w:rsid w:val="00B309FD"/>
    <w:rsid w:val="00B40A4D"/>
    <w:rsid w:val="00B44652"/>
    <w:rsid w:val="00B51CC3"/>
    <w:rsid w:val="00B51F06"/>
    <w:rsid w:val="00B520A2"/>
    <w:rsid w:val="00B544C7"/>
    <w:rsid w:val="00B565C3"/>
    <w:rsid w:val="00B56BC3"/>
    <w:rsid w:val="00B732DF"/>
    <w:rsid w:val="00B73F60"/>
    <w:rsid w:val="00B77F22"/>
    <w:rsid w:val="00B82931"/>
    <w:rsid w:val="00B83D74"/>
    <w:rsid w:val="00B83E73"/>
    <w:rsid w:val="00B85A92"/>
    <w:rsid w:val="00B8744B"/>
    <w:rsid w:val="00BA7643"/>
    <w:rsid w:val="00BB326C"/>
    <w:rsid w:val="00BB32DD"/>
    <w:rsid w:val="00BB55BF"/>
    <w:rsid w:val="00BB6186"/>
    <w:rsid w:val="00BF1DA9"/>
    <w:rsid w:val="00BF6565"/>
    <w:rsid w:val="00C00F52"/>
    <w:rsid w:val="00C12129"/>
    <w:rsid w:val="00C25038"/>
    <w:rsid w:val="00C265FF"/>
    <w:rsid w:val="00C526E4"/>
    <w:rsid w:val="00C53984"/>
    <w:rsid w:val="00C606BD"/>
    <w:rsid w:val="00C644B4"/>
    <w:rsid w:val="00C72B8B"/>
    <w:rsid w:val="00C74168"/>
    <w:rsid w:val="00C8024E"/>
    <w:rsid w:val="00C80CB5"/>
    <w:rsid w:val="00C80CC6"/>
    <w:rsid w:val="00C81978"/>
    <w:rsid w:val="00C82344"/>
    <w:rsid w:val="00C84305"/>
    <w:rsid w:val="00C9488B"/>
    <w:rsid w:val="00C96F7C"/>
    <w:rsid w:val="00CB775C"/>
    <w:rsid w:val="00CC2B40"/>
    <w:rsid w:val="00CC7197"/>
    <w:rsid w:val="00CD0189"/>
    <w:rsid w:val="00CD0B40"/>
    <w:rsid w:val="00CF1C1A"/>
    <w:rsid w:val="00D013C2"/>
    <w:rsid w:val="00D05EBE"/>
    <w:rsid w:val="00D13424"/>
    <w:rsid w:val="00D25247"/>
    <w:rsid w:val="00D325B3"/>
    <w:rsid w:val="00D37DB3"/>
    <w:rsid w:val="00D44A33"/>
    <w:rsid w:val="00D44EC7"/>
    <w:rsid w:val="00D45D3B"/>
    <w:rsid w:val="00D46023"/>
    <w:rsid w:val="00D62DC6"/>
    <w:rsid w:val="00D6408A"/>
    <w:rsid w:val="00D65C54"/>
    <w:rsid w:val="00D871B7"/>
    <w:rsid w:val="00D87715"/>
    <w:rsid w:val="00DA24B2"/>
    <w:rsid w:val="00DA3693"/>
    <w:rsid w:val="00DB3544"/>
    <w:rsid w:val="00DB5CC7"/>
    <w:rsid w:val="00DD4DBE"/>
    <w:rsid w:val="00DE080D"/>
    <w:rsid w:val="00E25900"/>
    <w:rsid w:val="00E26C85"/>
    <w:rsid w:val="00E27012"/>
    <w:rsid w:val="00E36F2F"/>
    <w:rsid w:val="00E4746F"/>
    <w:rsid w:val="00E5155E"/>
    <w:rsid w:val="00E515EF"/>
    <w:rsid w:val="00E57CC4"/>
    <w:rsid w:val="00E710F6"/>
    <w:rsid w:val="00E80638"/>
    <w:rsid w:val="00E94297"/>
    <w:rsid w:val="00E9593A"/>
    <w:rsid w:val="00EA08CD"/>
    <w:rsid w:val="00EA1A5F"/>
    <w:rsid w:val="00EA2A5D"/>
    <w:rsid w:val="00EB28DB"/>
    <w:rsid w:val="00EB6017"/>
    <w:rsid w:val="00EB73DA"/>
    <w:rsid w:val="00EC42A2"/>
    <w:rsid w:val="00EC6276"/>
    <w:rsid w:val="00EC6A43"/>
    <w:rsid w:val="00EC778F"/>
    <w:rsid w:val="00ED2A07"/>
    <w:rsid w:val="00ED690B"/>
    <w:rsid w:val="00EE08DB"/>
    <w:rsid w:val="00F161BB"/>
    <w:rsid w:val="00F21093"/>
    <w:rsid w:val="00F35268"/>
    <w:rsid w:val="00F36C79"/>
    <w:rsid w:val="00F4435A"/>
    <w:rsid w:val="00F622E3"/>
    <w:rsid w:val="00F63803"/>
    <w:rsid w:val="00F63B0D"/>
    <w:rsid w:val="00F70213"/>
    <w:rsid w:val="00FB4D7C"/>
    <w:rsid w:val="00FC5447"/>
    <w:rsid w:val="00FE7B4E"/>
    <w:rsid w:val="00FF5302"/>
    <w:rsid w:val="00FF67AC"/>
    <w:rsid w:val="030703DD"/>
    <w:rsid w:val="05C95AAD"/>
    <w:rsid w:val="084204DF"/>
    <w:rsid w:val="0948D27A"/>
    <w:rsid w:val="0A3D1EA0"/>
    <w:rsid w:val="0A54419D"/>
    <w:rsid w:val="0B672323"/>
    <w:rsid w:val="166E2520"/>
    <w:rsid w:val="21A20713"/>
    <w:rsid w:val="26EA9B1F"/>
    <w:rsid w:val="2C25154E"/>
    <w:rsid w:val="41A583D7"/>
    <w:rsid w:val="43359C47"/>
    <w:rsid w:val="495D4CB7"/>
    <w:rsid w:val="4C7E9B73"/>
    <w:rsid w:val="5E899DB4"/>
    <w:rsid w:val="5FF8854D"/>
    <w:rsid w:val="6828B602"/>
    <w:rsid w:val="6840D7F3"/>
    <w:rsid w:val="7B77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510CF"/>
  <w15:docId w15:val="{3D445CE4-2997-4DDB-ACFA-4BCA74F4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4" w:space="11" w:color="auto"/>
      </w:pBdr>
      <w:spacing w:after="0" w:line="240" w:lineRule="auto"/>
      <w:outlineLvl w:val="0"/>
    </w:pPr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8E58B6" w:themeColor="hyperlink"/>
      <w:u w:val="single"/>
    </w:rPr>
  </w:style>
  <w:style w:type="paragraph" w:styleId="ListBullet">
    <w:name w:val="List Bullet"/>
    <w:basedOn w:val="Normal"/>
    <w:uiPriority w:val="99"/>
    <w:pPr>
      <w:numPr>
        <w:numId w:val="1"/>
      </w:numPr>
      <w:spacing w:after="120" w:line="240" w:lineRule="auto"/>
    </w:pPr>
    <w:rPr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0" w:line="240" w:lineRule="auto"/>
    </w:pPr>
    <w:rPr>
      <w:sz w:val="36"/>
      <w:szCs w:val="3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semiHidden/>
    <w:qFormat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7C9163" w:themeColor="accent1" w:themeShade="BF"/>
    </w:rPr>
  </w:style>
  <w:style w:type="character" w:customStyle="1" w:styleId="IntenseReference1">
    <w:name w:val="Intense Reference1"/>
    <w:basedOn w:val="DefaultParagraphFont"/>
    <w:uiPriority w:val="32"/>
    <w:semiHidden/>
    <w:qFormat/>
    <w:rPr>
      <w:b/>
      <w:bCs/>
      <w:smallCaps/>
      <w:color w:val="7C9163" w:themeColor="accent1" w:themeShade="BF"/>
      <w:spacing w:val="5"/>
    </w:rPr>
  </w:style>
  <w:style w:type="paragraph" w:styleId="NoSpacing">
    <w:name w:val="No Spacing"/>
    <w:uiPriority w:val="1"/>
    <w:qFormat/>
    <w:rPr>
      <w:kern w:val="2"/>
      <w:sz w:val="22"/>
      <w:szCs w:val="22"/>
      <w:lang w:val="en-US" w:eastAsia="en-US"/>
      <w14:ligatures w14:val="standardContextu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Dates">
    <w:name w:val="Dates"/>
    <w:basedOn w:val="Heading2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tnoq\AppData\Roaming\Microsoft\Templates\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196">
      <a:majorFont>
        <a:latin typeface="Open Sans SemiBold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92A99A-15D0-48D3-936A-663B03AA3A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658961-B9CF-4F09-A5C4-866831C81B3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199515FE-0F3D-4B99-9E4C-D69DC844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Healthcare resume</Template>
  <TotalTime>3</TotalTime>
  <Pages>4</Pages>
  <Words>998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Noqu Tech</dc:creator>
  <cp:lastModifiedBy>Sakthivel K</cp:lastModifiedBy>
  <cp:revision>2</cp:revision>
  <dcterms:created xsi:type="dcterms:W3CDTF">2026-03-24T16:28:00Z</dcterms:created>
  <dcterms:modified xsi:type="dcterms:W3CDTF">2026-03-24T16:28:00Z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ProductBuildVer">
    <vt:lpwstr>1033-12.2.0.23196</vt:lpwstr>
  </property>
  <property fmtid="{D5CDD505-2E9C-101B-9397-08002B2CF9AE}" pid="5" name="ICV">
    <vt:lpwstr>A83305082E5D458392534C74F6F5E575_12</vt:lpwstr>
  </property>
</Properties>
</file>